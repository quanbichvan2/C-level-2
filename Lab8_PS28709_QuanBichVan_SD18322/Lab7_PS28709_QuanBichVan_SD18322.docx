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072C4" w14:textId="77777777" w:rsidR="0064530F" w:rsidRDefault="008C48EB" w:rsidP="00027BF4">
      <w:pPr>
        <w:rPr>
          <w:rFonts w:cs="Times New Roman"/>
          <w:b/>
          <w:color w:val="002060"/>
          <w:sz w:val="26"/>
          <w:szCs w:val="26"/>
        </w:rPr>
      </w:pPr>
      <w:r>
        <w:rPr>
          <w:rFonts w:cs="Times New Roman"/>
          <w:sz w:val="26"/>
          <w:szCs w:val="26"/>
        </w:rPr>
        <w:br w:type="textWrapping" w:clear="all"/>
      </w:r>
    </w:p>
    <w:p w14:paraId="66FFD551" w14:textId="77777777" w:rsidR="0064530F" w:rsidRDefault="008C48EB">
      <w:pPr>
        <w:jc w:val="center"/>
        <w:rPr>
          <w:rFonts w:cs="Times New Roman"/>
          <w:b/>
          <w:color w:val="002060"/>
          <w:sz w:val="26"/>
          <w:szCs w:val="26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2981E3" wp14:editId="6068E184">
            <wp:simplePos x="0" y="0"/>
            <wp:positionH relativeFrom="column">
              <wp:posOffset>1604645</wp:posOffset>
            </wp:positionH>
            <wp:positionV relativeFrom="paragraph">
              <wp:posOffset>163195</wp:posOffset>
            </wp:positionV>
            <wp:extent cx="2619375" cy="1743075"/>
            <wp:effectExtent l="0" t="0" r="9525" b="9525"/>
            <wp:wrapTopAndBottom/>
            <wp:docPr id="10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2917E96E" w14:textId="77777777" w:rsidR="003D5B7B" w:rsidRDefault="003D5B7B" w:rsidP="003D5B7B">
      <w:pPr>
        <w:jc w:val="center"/>
        <w:rPr>
          <w:rFonts w:cs="Times New Roman"/>
          <w:b/>
          <w:color w:val="002060"/>
          <w:sz w:val="32"/>
          <w:szCs w:val="32"/>
        </w:rPr>
      </w:pPr>
      <w:r>
        <w:rPr>
          <w:rFonts w:cs="Times New Roman"/>
          <w:b/>
          <w:color w:val="002060"/>
          <w:sz w:val="32"/>
          <w:szCs w:val="32"/>
        </w:rPr>
        <w:t>Báo cáo NET102</w:t>
      </w:r>
    </w:p>
    <w:p w14:paraId="1562ED3E" w14:textId="77777777" w:rsidR="003D5B7B" w:rsidRDefault="003D5B7B" w:rsidP="003D5B7B">
      <w:pPr>
        <w:spacing w:before="240" w:after="360"/>
        <w:jc w:val="center"/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Dotnet C# 2</w:t>
      </w:r>
    </w:p>
    <w:p w14:paraId="78300ECD" w14:textId="028FA824" w:rsidR="0064530F" w:rsidRDefault="003D5B7B" w:rsidP="003D5B7B">
      <w:pPr>
        <w:spacing w:before="240" w:after="360"/>
        <w:jc w:val="center"/>
        <w:rPr>
          <w:rFonts w:cs="Times New Roman"/>
          <w:b/>
          <w:color w:val="4F81BD" w:themeColor="accent1"/>
          <w:sz w:val="26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LAB </w:t>
      </w:r>
      <w:r w:rsidR="000A1126">
        <w:rPr>
          <w:rFonts w:cs="Times New Roman"/>
          <w:b/>
          <w:color w:val="002060"/>
          <w:sz w:val="56"/>
          <w:szCs w:val="5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7</w:t>
      </w:r>
      <w:r w:rsidR="008C48EB">
        <w:rPr>
          <w:rFonts w:cs="Times New Roman"/>
          <w:b/>
          <w:color w:val="002060"/>
          <w:sz w:val="26"/>
          <w:szCs w:val="2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66B4B86B" w14:textId="77777777" w:rsidR="0064530F" w:rsidRDefault="0064530F" w:rsidP="004618FE">
      <w:pPr>
        <w:pStyle w:val="level2"/>
      </w:pPr>
    </w:p>
    <w:p w14:paraId="3E13DB14" w14:textId="536FF812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Mã số sinh viên </w:t>
      </w:r>
      <w:r>
        <w:rPr>
          <w:rFonts w:cs="Times New Roman"/>
          <w:sz w:val="26"/>
          <w:szCs w:val="26"/>
        </w:rPr>
        <w:tab/>
        <w:t>: PS2</w:t>
      </w:r>
      <w:r w:rsidR="002B59FB">
        <w:rPr>
          <w:rFonts w:cs="Times New Roman"/>
          <w:sz w:val="26"/>
          <w:szCs w:val="26"/>
        </w:rPr>
        <w:t>8709</w:t>
      </w:r>
    </w:p>
    <w:p w14:paraId="1AC871EC" w14:textId="1095A41B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  <w:lang w:val="vi-VN"/>
        </w:rPr>
      </w:pPr>
      <w:r>
        <w:rPr>
          <w:rFonts w:cs="Times New Roman"/>
          <w:sz w:val="26"/>
          <w:szCs w:val="26"/>
        </w:rPr>
        <w:t xml:space="preserve">Họ tên sinh viên </w:t>
      </w:r>
      <w:r>
        <w:rPr>
          <w:rFonts w:cs="Times New Roman"/>
          <w:sz w:val="26"/>
          <w:szCs w:val="26"/>
        </w:rPr>
        <w:tab/>
        <w:t xml:space="preserve">: </w:t>
      </w:r>
      <w:r w:rsidR="002B59FB">
        <w:rPr>
          <w:rFonts w:cs="Times New Roman"/>
          <w:sz w:val="26"/>
          <w:szCs w:val="26"/>
        </w:rPr>
        <w:t>Quan Bích Vân</w:t>
      </w:r>
    </w:p>
    <w:p w14:paraId="16C7348B" w14:textId="0F83F0BA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Lớp </w:t>
      </w:r>
      <w:r>
        <w:rPr>
          <w:rFonts w:cs="Times New Roman"/>
          <w:sz w:val="26"/>
          <w:szCs w:val="26"/>
        </w:rPr>
        <w:tab/>
        <w:t>: IT18</w:t>
      </w:r>
      <w:r w:rsidR="002B59FB">
        <w:rPr>
          <w:rFonts w:cs="Times New Roman"/>
          <w:sz w:val="26"/>
          <w:szCs w:val="26"/>
        </w:rPr>
        <w:t>3</w:t>
      </w:r>
      <w:r w:rsidR="003D5B7B">
        <w:rPr>
          <w:rFonts w:cs="Times New Roman"/>
          <w:sz w:val="26"/>
          <w:szCs w:val="26"/>
        </w:rPr>
        <w:t>22</w:t>
      </w:r>
    </w:p>
    <w:p w14:paraId="733768BF" w14:textId="1DBE22C8" w:rsidR="0064530F" w:rsidRDefault="008C48EB">
      <w:pPr>
        <w:tabs>
          <w:tab w:val="left" w:pos="4050"/>
        </w:tabs>
        <w:spacing w:before="240"/>
        <w:ind w:left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Giảng viên hướng dẫn </w:t>
      </w:r>
      <w:r>
        <w:rPr>
          <w:rFonts w:cs="Times New Roman"/>
          <w:sz w:val="26"/>
          <w:szCs w:val="26"/>
        </w:rPr>
        <w:tab/>
        <w:t xml:space="preserve">: </w:t>
      </w:r>
      <w:r w:rsidR="003D5B7B">
        <w:rPr>
          <w:rFonts w:cs="Times New Roman"/>
          <w:sz w:val="26"/>
          <w:szCs w:val="26"/>
        </w:rPr>
        <w:t>Trần Thế Bảy</w:t>
      </w:r>
    </w:p>
    <w:p w14:paraId="2FBA66B1" w14:textId="77777777" w:rsidR="0064530F" w:rsidRDefault="0064530F">
      <w:pPr>
        <w:spacing w:before="240" w:after="0"/>
        <w:jc w:val="both"/>
        <w:rPr>
          <w:rFonts w:cs="Times New Roman"/>
          <w:sz w:val="26"/>
          <w:szCs w:val="26"/>
        </w:rPr>
      </w:pPr>
    </w:p>
    <w:p w14:paraId="1D025F28" w14:textId="77777777" w:rsidR="0064530F" w:rsidRDefault="008C48EB">
      <w:pPr>
        <w:spacing w:before="24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7F09469D" w14:textId="77777777" w:rsidR="0064530F" w:rsidRDefault="0064530F">
      <w:pPr>
        <w:spacing w:before="240"/>
        <w:jc w:val="both"/>
        <w:rPr>
          <w:rStyle w:val="fontstyle01"/>
          <w:rFonts w:ascii="Times New Roman" w:hAnsi="Times New Roman" w:cs="Times New Roman"/>
          <w:sz w:val="26"/>
          <w:szCs w:val="26"/>
        </w:rPr>
        <w:sectPr w:rsidR="0064530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21E6E102" w14:textId="77777777" w:rsidR="0064530F" w:rsidRDefault="008C48EB">
      <w:pPr>
        <w:pStyle w:val="TOCHeading1"/>
        <w:spacing w:before="240"/>
        <w:ind w:left="720" w:hanging="720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913198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4A569F" w14:textId="0005E5A7" w:rsidR="00027BF4" w:rsidRDefault="00027BF4">
          <w:pPr>
            <w:pStyle w:val="TOCHeading"/>
          </w:pPr>
          <w:r>
            <w:t>Contents</w:t>
          </w:r>
        </w:p>
        <w:p w14:paraId="65753647" w14:textId="4B8F1704" w:rsidR="00996C61" w:rsidRDefault="00027BF4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81000" w:history="1">
            <w:r w:rsidR="00996C61" w:rsidRPr="004A27D6">
              <w:rPr>
                <w:rStyle w:val="Hyperlink"/>
                <w:noProof/>
              </w:rPr>
              <w:t>Tạo Bảng menu Switch case và UI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_Toc136881000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3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5CB02B24" w14:textId="18299AE4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1" w:history="1">
            <w:r w:rsidR="00996C61" w:rsidRPr="004A27D6">
              <w:rPr>
                <w:rStyle w:val="Hyperlink"/>
                <w:noProof/>
              </w:rPr>
              <w:t>Phần Program.cs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_Toc136881001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3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6D73ECC0" w14:textId="35FE9CF9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2" w:history="1">
            <w:r w:rsidR="00996C61" w:rsidRPr="004A27D6">
              <w:rPr>
                <w:rStyle w:val="Hyperlink"/>
                <w:rFonts w:cs="Times New Roman"/>
                <w:noProof/>
              </w:rPr>
              <w:t>Phần Standard.cs: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_Toc136881002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3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134E7871" w14:textId="54384B6A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3" w:history="1">
            <w:r w:rsidR="00996C61" w:rsidRPr="004A27D6">
              <w:rPr>
                <w:rStyle w:val="Hyperlink"/>
                <w:rFonts w:cs="Times New Roman"/>
                <w:noProof/>
              </w:rPr>
              <w:t>Phần Student.cs: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_Toc136881003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4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446F2FBD" w14:textId="46C845A3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4" w:history="1">
            <w:r w:rsidR="00996C61" w:rsidRPr="004A27D6">
              <w:rPr>
                <w:rStyle w:val="Hyperlink"/>
                <w:noProof/>
                <w:lang w:val="vi-VN"/>
              </w:rPr>
              <w:t>C</w:t>
            </w:r>
            <w:r w:rsidR="00996C61" w:rsidRPr="004A27D6">
              <w:rPr>
                <w:rStyle w:val="Hyperlink"/>
                <w:noProof/>
              </w:rPr>
              <w:t>onText: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_Toc136881004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4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78873156" w14:textId="77DDC02E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05" w:history="1">
            <w:r w:rsidR="00996C61" w:rsidRPr="004A27D6">
              <w:rPr>
                <w:rStyle w:val="Hyperlink"/>
                <w:noProof/>
              </w:rPr>
              <w:t>Bài 1: Cho nguồn dữ liệu như sau: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_Toc136881005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6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757C9B9D" w14:textId="0064435D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6" w:history="1">
            <w:r w:rsidR="00996C61" w:rsidRPr="004A27D6">
              <w:rPr>
                <w:rStyle w:val="Hyperlink"/>
                <w:noProof/>
              </w:rPr>
              <w:t>1.a/ Tìm số chẵn đầu tiên trong intList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_Toc136881006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6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486ABB1D" w14:textId="4C8F0F04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7" w:history="1">
            <w:r w:rsidR="00996C61" w:rsidRPr="004A27D6">
              <w:rPr>
                <w:rStyle w:val="Hyperlink"/>
                <w:noProof/>
              </w:rPr>
              <w:t>1.b/ Tìm phần tử cuối cùng trong intList có giá trị &gt; 200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_Toc136881007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7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419922B9" w14:textId="4A082E68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8" w:history="1">
            <w:r w:rsidR="00996C61" w:rsidRPr="004A27D6">
              <w:rPr>
                <w:rStyle w:val="Hyperlink"/>
                <w:noProof/>
              </w:rPr>
              <w:t>1.c/ Tìm phần tử đầu tiên trong strList có giá trị bắt đầu bằng ký tự “T”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_Toc136881008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7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2AD5EF38" w14:textId="5A84DE40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09" w:history="1">
            <w:r w:rsidR="00996C61" w:rsidRPr="004A27D6">
              <w:rPr>
                <w:rStyle w:val="Hyperlink"/>
                <w:noProof/>
              </w:rPr>
              <w:t>1.d/ Tính tổng các trị tại vị trí index lẻ trong intList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_Toc136881009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8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6C471347" w14:textId="5D80657C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10" w:history="1">
            <w:r w:rsidR="00996C61" w:rsidRPr="004A27D6">
              <w:rPr>
                <w:rStyle w:val="Hyperlink"/>
                <w:noProof/>
              </w:rPr>
              <w:t>Bài 2: Cho nguồn dữ liệu như sau: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_Toc136881010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9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7DBB861F" w14:textId="3FFF6FF1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1" w:history="1">
            <w:r w:rsidR="00996C61" w:rsidRPr="004A27D6">
              <w:rPr>
                <w:rStyle w:val="Hyperlink"/>
                <w:noProof/>
              </w:rPr>
              <w:t>2. a/ Sử dụng Join Query viết chương trình để được kết quả xuất ra màn hình như sau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_Toc136881011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10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1E1552DE" w14:textId="4C554657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2" w:history="1">
            <w:r w:rsidR="00996C61" w:rsidRPr="004A27D6">
              <w:rPr>
                <w:rStyle w:val="Hyperlink"/>
                <w:noProof/>
              </w:rPr>
              <w:t>2. b/ Sử dụng GroupJoin viết chương trình để được kết quả xuất ra màn hình như sau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_Toc136881012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12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3318CF03" w14:textId="049E7166" w:rsidR="00996C61" w:rsidRDefault="00A8508C">
          <w:pPr>
            <w:pStyle w:val="TOC1"/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136881013" w:history="1">
            <w:r w:rsidR="00996C61" w:rsidRPr="004A27D6">
              <w:rPr>
                <w:rStyle w:val="Hyperlink"/>
                <w:noProof/>
              </w:rPr>
              <w:t>Bài 3: Cho nguồn dữ liệu như sau: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_Toc136881013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13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59CA810D" w14:textId="37D8B250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4" w:history="1">
            <w:r w:rsidR="00996C61" w:rsidRPr="004A27D6">
              <w:rPr>
                <w:rStyle w:val="Hyperlink"/>
                <w:noProof/>
              </w:rPr>
              <w:t>2. a/ Sử dụng Union cho nguồn dữ liệu để xuất ra màn hình: 012345678910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_Toc136881014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14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48C5BD31" w14:textId="7B150225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5" w:history="1">
            <w:r w:rsidR="00996C61" w:rsidRPr="004A27D6">
              <w:rPr>
                <w:rStyle w:val="Hyperlink"/>
                <w:noProof/>
              </w:rPr>
              <w:t>2.b/ Sử dụng Intersect cho nguồn dữ liệu để xuất ra màn hình: 56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_Toc136881015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15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64F7E919" w14:textId="5A8C1268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6" w:history="1">
            <w:r w:rsidR="00996C61" w:rsidRPr="004A27D6">
              <w:rPr>
                <w:rStyle w:val="Hyperlink"/>
                <w:noProof/>
              </w:rPr>
              <w:t>2.c/ Sử dụng Concat cho nguồn dữ liệu để xuất ra màn hình: 01234565678910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_Toc136881016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16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15B65E4B" w14:textId="621C6801" w:rsidR="00996C61" w:rsidRDefault="00A8508C">
          <w:pPr>
            <w:pStyle w:val="TOC2"/>
            <w:tabs>
              <w:tab w:val="right" w:leader="dot" w:pos="887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36881017" w:history="1">
            <w:r w:rsidR="00996C61" w:rsidRPr="004A27D6">
              <w:rPr>
                <w:rStyle w:val="Hyperlink"/>
                <w:noProof/>
              </w:rPr>
              <w:t>2.d/ Sử dụng Except cho nguồn dữ liệu để xuất ra màn hình: 01234</w:t>
            </w:r>
            <w:r w:rsidR="00996C61">
              <w:rPr>
                <w:noProof/>
                <w:webHidden/>
              </w:rPr>
              <w:tab/>
            </w:r>
            <w:r w:rsidR="00996C61">
              <w:rPr>
                <w:noProof/>
                <w:webHidden/>
              </w:rPr>
              <w:fldChar w:fldCharType="begin"/>
            </w:r>
            <w:r w:rsidR="00996C61">
              <w:rPr>
                <w:noProof/>
                <w:webHidden/>
              </w:rPr>
              <w:instrText xml:space="preserve"> PAGEREF _Toc136881017 \h </w:instrText>
            </w:r>
            <w:r w:rsidR="00996C61">
              <w:rPr>
                <w:noProof/>
                <w:webHidden/>
              </w:rPr>
            </w:r>
            <w:r w:rsidR="00996C61">
              <w:rPr>
                <w:noProof/>
                <w:webHidden/>
              </w:rPr>
              <w:fldChar w:fldCharType="separate"/>
            </w:r>
            <w:r w:rsidR="00996C61">
              <w:rPr>
                <w:noProof/>
                <w:webHidden/>
              </w:rPr>
              <w:t>17</w:t>
            </w:r>
            <w:r w:rsidR="00996C61">
              <w:rPr>
                <w:noProof/>
                <w:webHidden/>
              </w:rPr>
              <w:fldChar w:fldCharType="end"/>
            </w:r>
          </w:hyperlink>
        </w:p>
        <w:p w14:paraId="4BEA065A" w14:textId="104C208A" w:rsidR="00027BF4" w:rsidRDefault="00027BF4">
          <w:r>
            <w:rPr>
              <w:b/>
              <w:bCs/>
              <w:noProof/>
            </w:rPr>
            <w:fldChar w:fldCharType="end"/>
          </w:r>
        </w:p>
      </w:sdtContent>
    </w:sdt>
    <w:p w14:paraId="6A3D017D" w14:textId="5CC7E854" w:rsidR="0064530F" w:rsidRDefault="00CE6159" w:rsidP="00CE6159">
      <w:pPr>
        <w:tabs>
          <w:tab w:val="left" w:pos="6252"/>
        </w:tabs>
        <w:spacing w:before="24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14:paraId="53119F68" w14:textId="6B0D0285" w:rsidR="00027BF4" w:rsidRDefault="003D5B7B" w:rsidP="003D5B7B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00D5EB11" w14:textId="77777777" w:rsidR="003D5B7B" w:rsidRDefault="003D5B7B" w:rsidP="003D5B7B">
      <w:pPr>
        <w:pStyle w:val="Heading1"/>
        <w:ind w:left="-990"/>
        <w:rPr>
          <w:color w:val="FF0000"/>
        </w:rPr>
      </w:pPr>
      <w:bookmarkStart w:id="0" w:name="_Toc135847852"/>
      <w:bookmarkStart w:id="1" w:name="_Toc136881000"/>
      <w:r>
        <w:rPr>
          <w:color w:val="FF0000"/>
        </w:rPr>
        <w:lastRenderedPageBreak/>
        <w:t>Tạo Bảng menu Switch case và UI</w:t>
      </w:r>
      <w:bookmarkEnd w:id="0"/>
      <w:bookmarkEnd w:id="1"/>
    </w:p>
    <w:p w14:paraId="7D0DBFA7" w14:textId="5C21652E" w:rsidR="00027BF4" w:rsidRPr="003D5B7B" w:rsidRDefault="003D5B7B" w:rsidP="003D5B7B">
      <w:pPr>
        <w:pStyle w:val="Heading2"/>
        <w:rPr>
          <w:b w:val="0"/>
          <w:bCs w:val="0"/>
          <w:noProof/>
          <w:color w:val="00B050"/>
          <w:szCs w:val="28"/>
        </w:rPr>
      </w:pPr>
      <w:bookmarkStart w:id="2" w:name="_Toc135847853"/>
      <w:bookmarkStart w:id="3" w:name="_Toc136881001"/>
      <w:r w:rsidRPr="00E4061E">
        <w:rPr>
          <w:noProof/>
          <w:color w:val="00B050"/>
          <w:szCs w:val="28"/>
        </w:rPr>
        <w:t>Phần Program.cs</w:t>
      </w:r>
      <w:bookmarkEnd w:id="2"/>
      <w:bookmarkEnd w:id="3"/>
    </w:p>
    <w:p w14:paraId="3CBD92AF" w14:textId="2B41792A" w:rsidR="003D5B7B" w:rsidRDefault="000A1126" w:rsidP="008607E9">
      <w:pPr>
        <w:rPr>
          <w:noProof/>
        </w:rPr>
      </w:pPr>
      <w:r w:rsidRPr="000A1126">
        <w:rPr>
          <w:noProof/>
        </w:rPr>
        <w:drawing>
          <wp:inline distT="0" distB="0" distL="0" distR="0" wp14:anchorId="50F79805" wp14:editId="4870D4B1">
            <wp:extent cx="5640705" cy="3058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B7B" w:rsidRPr="003D5B7B">
        <w:rPr>
          <w:noProof/>
        </w:rPr>
        <w:t xml:space="preserve"> </w:t>
      </w:r>
    </w:p>
    <w:p w14:paraId="09D20246" w14:textId="5B31FDEB" w:rsidR="000A1126" w:rsidRDefault="000A1126" w:rsidP="008607E9">
      <w:pPr>
        <w:rPr>
          <w:noProof/>
        </w:rPr>
      </w:pPr>
      <w:r w:rsidRPr="000A1126">
        <w:rPr>
          <w:noProof/>
        </w:rPr>
        <w:drawing>
          <wp:inline distT="0" distB="0" distL="0" distR="0" wp14:anchorId="27E7018E" wp14:editId="1DE4C0F3">
            <wp:extent cx="5640705" cy="3112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0FD9" w14:textId="143F8153" w:rsidR="003D5B7B" w:rsidRPr="00FC12E4" w:rsidRDefault="00FC12E4" w:rsidP="00FC12E4">
      <w:pPr>
        <w:pStyle w:val="Heading1"/>
        <w:rPr>
          <w:rFonts w:cs="Times New Roman"/>
          <w:color w:val="FF0000"/>
          <w:sz w:val="26"/>
          <w:szCs w:val="26"/>
        </w:rPr>
      </w:pPr>
      <w:bookmarkStart w:id="4" w:name="_Toc136881002"/>
      <w:r w:rsidRPr="00FC12E4">
        <w:rPr>
          <w:rFonts w:cs="Times New Roman"/>
          <w:color w:val="FF0000"/>
          <w:sz w:val="26"/>
          <w:szCs w:val="26"/>
        </w:rPr>
        <w:lastRenderedPageBreak/>
        <w:t xml:space="preserve">Phần </w:t>
      </w:r>
      <w:r w:rsidR="000A1126">
        <w:rPr>
          <w:rFonts w:cs="Times New Roman"/>
          <w:color w:val="FF0000"/>
          <w:sz w:val="26"/>
          <w:szCs w:val="26"/>
        </w:rPr>
        <w:t>Models tự tạo class linq to sql</w:t>
      </w:r>
      <w:r>
        <w:rPr>
          <w:rFonts w:cs="Times New Roman"/>
          <w:color w:val="FF0000"/>
          <w:sz w:val="26"/>
          <w:szCs w:val="26"/>
        </w:rPr>
        <w:t>:</w:t>
      </w:r>
      <w:bookmarkEnd w:id="4"/>
    </w:p>
    <w:p w14:paraId="036D29EF" w14:textId="080E6906" w:rsidR="00FC12E4" w:rsidRDefault="000A1126">
      <w:pPr>
        <w:spacing w:before="240"/>
        <w:jc w:val="both"/>
        <w:rPr>
          <w:rFonts w:cs="Times New Roman"/>
          <w:sz w:val="26"/>
          <w:szCs w:val="26"/>
        </w:rPr>
      </w:pPr>
      <w:r w:rsidRPr="000A1126">
        <w:rPr>
          <w:rFonts w:cs="Times New Roman"/>
          <w:sz w:val="26"/>
          <w:szCs w:val="26"/>
        </w:rPr>
        <w:drawing>
          <wp:inline distT="0" distB="0" distL="0" distR="0" wp14:anchorId="2BDFC3C1" wp14:editId="236DC2F3">
            <wp:extent cx="5640705" cy="2693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242A" w14:textId="77777777" w:rsidR="00BC5A2C" w:rsidRDefault="00BC5A2C" w:rsidP="000A1126">
      <w:pPr>
        <w:pStyle w:val="Heading1"/>
        <w:rPr>
          <w:color w:val="FF0000"/>
        </w:rPr>
      </w:pPr>
      <w:bookmarkStart w:id="5" w:name="_Toc136881004"/>
      <w:r w:rsidRPr="002842DC">
        <w:rPr>
          <w:color w:val="FF0000"/>
          <w:lang w:val="vi-VN"/>
        </w:rPr>
        <w:lastRenderedPageBreak/>
        <w:t>C</w:t>
      </w:r>
      <w:r>
        <w:rPr>
          <w:color w:val="FF0000"/>
        </w:rPr>
        <w:t>onText:</w:t>
      </w:r>
      <w:bookmarkEnd w:id="5"/>
    </w:p>
    <w:p w14:paraId="6C355316" w14:textId="5574CA61" w:rsidR="00BC5A2C" w:rsidRPr="001E3C03" w:rsidRDefault="000A1126" w:rsidP="008607E9">
      <w:pPr>
        <w:rPr>
          <w:color w:val="FF0000"/>
          <w:lang w:val="vi-VN"/>
        </w:rPr>
      </w:pPr>
      <w:r w:rsidRPr="000A1126">
        <w:rPr>
          <w:noProof/>
        </w:rPr>
        <w:drawing>
          <wp:inline distT="0" distB="0" distL="0" distR="0" wp14:anchorId="5AA225F6" wp14:editId="08563B4B">
            <wp:extent cx="5640705" cy="320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A2C" w:rsidRPr="00BC5A2C">
        <w:rPr>
          <w:noProof/>
        </w:rPr>
        <w:t xml:space="preserve"> </w:t>
      </w:r>
      <w:r w:rsidRPr="000A1126">
        <w:rPr>
          <w:noProof/>
        </w:rPr>
        <w:drawing>
          <wp:inline distT="0" distB="0" distL="0" distR="0" wp14:anchorId="7C84C3CD" wp14:editId="3E1C5CA5">
            <wp:extent cx="5640705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A2C" w:rsidRPr="002842DC">
        <w:rPr>
          <w:color w:val="FF0000"/>
          <w:lang w:val="vi-VN"/>
        </w:rPr>
        <w:t xml:space="preserve"> </w:t>
      </w:r>
    </w:p>
    <w:p w14:paraId="408BB503" w14:textId="77777777" w:rsidR="001E3C03" w:rsidRDefault="001E3C03">
      <w:pPr>
        <w:spacing w:after="0" w:line="240" w:lineRule="auto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br w:type="page"/>
      </w:r>
    </w:p>
    <w:p w14:paraId="6BB619A3" w14:textId="5EE634FD" w:rsidR="001E3C03" w:rsidRDefault="001E3C03">
      <w:pPr>
        <w:spacing w:before="240"/>
        <w:jc w:val="both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lastRenderedPageBreak/>
        <w:t>Run code:</w:t>
      </w:r>
    </w:p>
    <w:p w14:paraId="0212B4AD" w14:textId="2B0B07E4" w:rsidR="001E3C03" w:rsidRPr="001E3C03" w:rsidRDefault="000A1126">
      <w:pPr>
        <w:spacing w:before="240"/>
        <w:jc w:val="both"/>
        <w:rPr>
          <w:rFonts w:cs="Times New Roman"/>
          <w:b/>
          <w:bCs/>
          <w:sz w:val="26"/>
          <w:szCs w:val="26"/>
        </w:rPr>
        <w:sectPr w:rsidR="001E3C03" w:rsidRPr="001E3C03">
          <w:headerReference w:type="default" r:id="rId21"/>
          <w:footerReference w:type="first" r:id="rId22"/>
          <w:pgSz w:w="11907" w:h="16839"/>
          <w:pgMar w:top="1152" w:right="1152" w:bottom="1152" w:left="1152" w:header="576" w:footer="576" w:gutter="720"/>
          <w:cols w:space="720"/>
          <w:titlePg/>
          <w:docGrid w:linePitch="381"/>
        </w:sectPr>
      </w:pPr>
      <w:r w:rsidRPr="000A1126">
        <w:rPr>
          <w:rFonts w:cs="Times New Roman"/>
          <w:b/>
          <w:bCs/>
          <w:sz w:val="26"/>
          <w:szCs w:val="26"/>
        </w:rPr>
        <w:drawing>
          <wp:inline distT="0" distB="0" distL="0" distR="0" wp14:anchorId="613A7969" wp14:editId="333789B7">
            <wp:extent cx="5640705" cy="4455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B234" w14:textId="40BDF97D" w:rsidR="001E3C03" w:rsidRPr="000A1126" w:rsidRDefault="003D5B7B" w:rsidP="000A1126">
      <w:pPr>
        <w:pStyle w:val="Heading1"/>
        <w:rPr>
          <w:color w:val="FF0000"/>
          <w:sz w:val="32"/>
          <w:szCs w:val="32"/>
        </w:rPr>
      </w:pPr>
      <w:bookmarkStart w:id="6" w:name="_Toc136881005"/>
      <w:r w:rsidRPr="000A1126">
        <w:rPr>
          <w:color w:val="FF0000"/>
          <w:sz w:val="32"/>
          <w:szCs w:val="32"/>
        </w:rPr>
        <w:lastRenderedPageBreak/>
        <w:t>Bài 1</w:t>
      </w:r>
      <w:r w:rsidR="001E3C03" w:rsidRPr="000A1126">
        <w:rPr>
          <w:color w:val="FF0000"/>
          <w:sz w:val="32"/>
          <w:szCs w:val="32"/>
        </w:rPr>
        <w:t xml:space="preserve">: </w:t>
      </w:r>
      <w:r w:rsidR="000A1126" w:rsidRPr="000A1126">
        <w:rPr>
          <w:color w:val="FF0000"/>
          <w:sz w:val="32"/>
          <w:szCs w:val="32"/>
        </w:rPr>
        <w:t xml:space="preserve">Sử dụng Linq To Object thực hiện các công việc sau </w:t>
      </w:r>
      <w:bookmarkEnd w:id="6"/>
      <w:r w:rsidR="000A1126" w:rsidRPr="000A1126">
        <w:rPr>
          <w:color w:val="FF0000"/>
          <w:sz w:val="32"/>
          <w:szCs w:val="32"/>
        </w:rPr>
        <w:t>:</w:t>
      </w:r>
    </w:p>
    <w:p w14:paraId="04C492BE" w14:textId="5D016561" w:rsidR="000A1126" w:rsidRDefault="001E3C03" w:rsidP="000A1126">
      <w:pPr>
        <w:pStyle w:val="Heading2"/>
      </w:pPr>
      <w:bookmarkStart w:id="7" w:name="_Toc136881006"/>
      <w:r>
        <w:t xml:space="preserve">1.a/ </w:t>
      </w:r>
      <w:bookmarkEnd w:id="7"/>
      <w:r w:rsidR="000A1126">
        <w:t xml:space="preserve">Cho mảng int[] n1 = new int[10] { 0, 1, 2, 3, 4, 5, 6, 7, 8, 9 }; - Viết chương trình xuất bình phương các số chẵn &gt; 4 </w:t>
      </w:r>
    </w:p>
    <w:p w14:paraId="199B1547" w14:textId="23E30B0F" w:rsidR="000A1126" w:rsidRDefault="000A1126" w:rsidP="000A1126">
      <w:r w:rsidRPr="000A1126">
        <w:drawing>
          <wp:inline distT="0" distB="0" distL="0" distR="0" wp14:anchorId="5B708A33" wp14:editId="11465336">
            <wp:extent cx="5640705" cy="2226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7EED" w14:textId="77777777" w:rsidR="000A1126" w:rsidRDefault="000A1126" w:rsidP="000A1126">
      <w:pPr>
        <w:rPr>
          <w:b/>
          <w:bCs/>
        </w:rPr>
      </w:pPr>
      <w:r>
        <w:rPr>
          <w:b/>
          <w:bCs/>
        </w:rPr>
        <w:t>Run code:</w:t>
      </w:r>
    </w:p>
    <w:p w14:paraId="582C0E19" w14:textId="07D7ECF9" w:rsidR="000A1126" w:rsidRPr="000A1126" w:rsidRDefault="000A1126" w:rsidP="000A1126">
      <w:r w:rsidRPr="000A1126">
        <w:drawing>
          <wp:inline distT="0" distB="0" distL="0" distR="0" wp14:anchorId="01AAB4FF" wp14:editId="490B7245">
            <wp:extent cx="5640705" cy="4952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241" w14:textId="572B8C25" w:rsidR="001E3C03" w:rsidRDefault="000A1126" w:rsidP="000A1126">
      <w:pPr>
        <w:pStyle w:val="Heading2"/>
      </w:pPr>
      <w:r>
        <w:lastRenderedPageBreak/>
        <w:t>1.</w:t>
      </w:r>
      <w:r>
        <w:t xml:space="preserve">b/ Viết chương trình nhận vào một chuỗi ký tự, xuất ra màn hình số lần xuất hiện của từng ký tự trong chuỗi: </w:t>
      </w:r>
    </w:p>
    <w:p w14:paraId="3CAC416E" w14:textId="08365E4E" w:rsidR="000A1126" w:rsidRPr="000A1126" w:rsidRDefault="000A1126" w:rsidP="000A1126">
      <w:r w:rsidRPr="000A1126">
        <w:drawing>
          <wp:inline distT="0" distB="0" distL="0" distR="0" wp14:anchorId="28CC8DC9" wp14:editId="3C101811">
            <wp:extent cx="5640705" cy="3737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0232" w14:textId="5078249C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2C2145BF" w14:textId="0A6EDEE4" w:rsidR="000A1126" w:rsidRDefault="000A1126" w:rsidP="001E3C03">
      <w:pPr>
        <w:rPr>
          <w:b/>
          <w:bCs/>
        </w:rPr>
      </w:pPr>
      <w:r w:rsidRPr="000A1126">
        <w:rPr>
          <w:b/>
          <w:bCs/>
        </w:rPr>
        <w:drawing>
          <wp:inline distT="0" distB="0" distL="0" distR="0" wp14:anchorId="5A6993BD" wp14:editId="3AE20264">
            <wp:extent cx="5640705" cy="3936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C6A" w14:textId="0B828FF2" w:rsidR="001E3C03" w:rsidRPr="001E3C03" w:rsidRDefault="001E3C03" w:rsidP="001E3C03"/>
    <w:p w14:paraId="10207FCA" w14:textId="5CC723FC" w:rsidR="001E3C03" w:rsidRDefault="001E3C03" w:rsidP="001E3C03">
      <w:pPr>
        <w:pStyle w:val="Heading2"/>
      </w:pPr>
      <w:bookmarkStart w:id="8" w:name="_Toc136881007"/>
      <w:r>
        <w:lastRenderedPageBreak/>
        <w:t>1.</w:t>
      </w:r>
      <w:bookmarkEnd w:id="8"/>
      <w:r w:rsidR="000A1126">
        <w:t>c/ Viết chương trình nhận vào một chuỗi ký tự có các chuỗi con có viết hoa, xuất ra màn hình các chuỗi con được viết hoa</w:t>
      </w:r>
    </w:p>
    <w:p w14:paraId="18885B4A" w14:textId="7258122B" w:rsidR="001E3C03" w:rsidRDefault="000A1126" w:rsidP="008607E9">
      <w:r w:rsidRPr="000A1126">
        <w:drawing>
          <wp:inline distT="0" distB="0" distL="0" distR="0" wp14:anchorId="37BDE280" wp14:editId="0190C072">
            <wp:extent cx="5640705" cy="1664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D42" w14:textId="008470A1" w:rsidR="001E3C03" w:rsidRP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48548B12" w14:textId="1EC01701" w:rsidR="001E3C03" w:rsidRPr="001E3C03" w:rsidRDefault="000A1126" w:rsidP="001E3C03">
      <w:r w:rsidRPr="000A1126">
        <w:drawing>
          <wp:inline distT="0" distB="0" distL="0" distR="0" wp14:anchorId="4A3F5189" wp14:editId="4533298D">
            <wp:extent cx="5640705" cy="50057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AD31" w14:textId="6AD0A98B" w:rsidR="001E3C03" w:rsidRDefault="001E3C03" w:rsidP="000A1126">
      <w:pPr>
        <w:pStyle w:val="Heading1"/>
      </w:pPr>
      <w:bookmarkStart w:id="9" w:name="_Toc136881010"/>
      <w:r w:rsidRPr="001E3C03">
        <w:rPr>
          <w:color w:val="FF0000"/>
          <w:sz w:val="40"/>
          <w:szCs w:val="40"/>
        </w:rPr>
        <w:t xml:space="preserve">Bài </w:t>
      </w:r>
      <w:r>
        <w:rPr>
          <w:color w:val="FF0000"/>
          <w:sz w:val="40"/>
          <w:szCs w:val="40"/>
        </w:rPr>
        <w:t>2</w:t>
      </w:r>
      <w:r w:rsidRPr="001E3C03">
        <w:rPr>
          <w:color w:val="FF0000"/>
          <w:sz w:val="40"/>
          <w:szCs w:val="40"/>
        </w:rPr>
        <w:t xml:space="preserve">: </w:t>
      </w:r>
      <w:bookmarkEnd w:id="9"/>
      <w:r w:rsidR="000A1126" w:rsidRPr="00E1532E">
        <w:rPr>
          <w:color w:val="FF0000"/>
          <w:sz w:val="36"/>
          <w:szCs w:val="36"/>
        </w:rPr>
        <w:t xml:space="preserve">Sử dụng Linq To Sql và cơ sở dữ liệu Northwind thực hiện các yêu cầu sau: </w:t>
      </w:r>
    </w:p>
    <w:p w14:paraId="59371B10" w14:textId="0E6F91BD" w:rsidR="001E3C03" w:rsidRDefault="001E3C03" w:rsidP="001E3C03"/>
    <w:p w14:paraId="2EBE7774" w14:textId="350197D4" w:rsidR="001E3C03" w:rsidRDefault="001E3C03" w:rsidP="001E3C03">
      <w:pPr>
        <w:pStyle w:val="Heading2"/>
      </w:pPr>
      <w:bookmarkStart w:id="10" w:name="_Toc136881011"/>
      <w:r>
        <w:lastRenderedPageBreak/>
        <w:t xml:space="preserve">2. a/ </w:t>
      </w:r>
      <w:bookmarkEnd w:id="10"/>
      <w:r w:rsidR="000A1126">
        <w:t>Xuất ra màn hình các thông tin ContactName trong table Customers và ShipName trong bảng Orders</w:t>
      </w:r>
    </w:p>
    <w:p w14:paraId="511EDCFE" w14:textId="4B0EFE23" w:rsidR="001E3C03" w:rsidRDefault="00E1532E" w:rsidP="001E3C03">
      <w:r w:rsidRPr="00E1532E">
        <w:drawing>
          <wp:inline distT="0" distB="0" distL="0" distR="0" wp14:anchorId="19385497" wp14:editId="5C94BE8D">
            <wp:extent cx="5640705" cy="28435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D780" w14:textId="7C249EC7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23EC3A38" w14:textId="1462DEE0" w:rsidR="001E3C03" w:rsidRDefault="00E1532E" w:rsidP="001E3C03">
      <w:pPr>
        <w:rPr>
          <w:b/>
          <w:bCs/>
        </w:rPr>
      </w:pPr>
      <w:r w:rsidRPr="00E1532E">
        <w:rPr>
          <w:b/>
          <w:bCs/>
        </w:rPr>
        <w:drawing>
          <wp:inline distT="0" distB="0" distL="0" distR="0" wp14:anchorId="300CEBAD" wp14:editId="0E8701BD">
            <wp:extent cx="5640705" cy="45046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8915" w14:textId="77777777" w:rsidR="001E3C03" w:rsidRDefault="001E3C03" w:rsidP="001E3C03"/>
    <w:p w14:paraId="2A93B575" w14:textId="3F392AF3" w:rsidR="001E3C03" w:rsidRDefault="001E3C03" w:rsidP="001E3C03">
      <w:pPr>
        <w:pStyle w:val="Heading2"/>
      </w:pPr>
      <w:bookmarkStart w:id="11" w:name="_Toc136881012"/>
      <w:r>
        <w:lastRenderedPageBreak/>
        <w:t xml:space="preserve">2. b/ </w:t>
      </w:r>
      <w:bookmarkEnd w:id="11"/>
      <w:r w:rsidR="000A1126">
        <w:t>Thêm một dòng dữ liệu vào bảng Customers với dữ liệu CustomerID=”Fpoly” và CompanyName = “FPT”</w:t>
      </w:r>
    </w:p>
    <w:p w14:paraId="0D205732" w14:textId="57FEE4E3" w:rsidR="001E3C03" w:rsidRDefault="00E1532E" w:rsidP="001E3C03">
      <w:r w:rsidRPr="00E1532E">
        <w:drawing>
          <wp:inline distT="0" distB="0" distL="0" distR="0" wp14:anchorId="689FC555" wp14:editId="1FC7F21B">
            <wp:extent cx="5640705" cy="20059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31B3" w14:textId="77777777" w:rsidR="001E3C03" w:rsidRDefault="001E3C03" w:rsidP="001E3C03">
      <w:pPr>
        <w:rPr>
          <w:b/>
          <w:bCs/>
        </w:rPr>
      </w:pPr>
      <w:r>
        <w:rPr>
          <w:b/>
          <w:bCs/>
        </w:rPr>
        <w:t>Run code:</w:t>
      </w:r>
    </w:p>
    <w:p w14:paraId="08C7FC99" w14:textId="5B7617E2" w:rsidR="001E3C03" w:rsidRDefault="00E1532E" w:rsidP="001E3C03">
      <w:r w:rsidRPr="00E1532E">
        <w:drawing>
          <wp:inline distT="0" distB="0" distL="0" distR="0" wp14:anchorId="5C7F1530" wp14:editId="7A2AF985">
            <wp:extent cx="5640705" cy="4307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131" w14:textId="08897DDE" w:rsidR="001E3C03" w:rsidRDefault="001E3C03" w:rsidP="001E3C03"/>
    <w:p w14:paraId="576C749D" w14:textId="574D6F06" w:rsidR="0031489D" w:rsidRDefault="0031489D" w:rsidP="001E3C03">
      <w:pPr>
        <w:pStyle w:val="Heading2"/>
      </w:pPr>
      <w:bookmarkStart w:id="12" w:name="_Toc136881016"/>
      <w:r>
        <w:lastRenderedPageBreak/>
        <w:t>2</w:t>
      </w:r>
      <w:bookmarkEnd w:id="12"/>
      <w:r w:rsidR="000A1126" w:rsidRPr="000A1126">
        <w:t xml:space="preserve"> </w:t>
      </w:r>
      <w:r w:rsidR="000A1126">
        <w:t xml:space="preserve">c/ Cập nhật CompanyName = “FE” tại CustomerID=”Fpoly” </w:t>
      </w:r>
    </w:p>
    <w:p w14:paraId="04D51777" w14:textId="4BE37245" w:rsidR="0031489D" w:rsidRDefault="00E1532E" w:rsidP="0031489D">
      <w:r w:rsidRPr="00E1532E">
        <w:drawing>
          <wp:inline distT="0" distB="0" distL="0" distR="0" wp14:anchorId="6FA3ACF6" wp14:editId="54ED27CB">
            <wp:extent cx="5640705" cy="16738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482" w14:textId="6764AD62" w:rsidR="0031489D" w:rsidRDefault="0031489D" w:rsidP="0031489D">
      <w:pPr>
        <w:rPr>
          <w:b/>
          <w:bCs/>
        </w:rPr>
      </w:pPr>
      <w:r>
        <w:rPr>
          <w:b/>
          <w:bCs/>
        </w:rPr>
        <w:t>Run code:</w:t>
      </w:r>
    </w:p>
    <w:p w14:paraId="1C5C8031" w14:textId="08F0D040" w:rsidR="0031489D" w:rsidRDefault="00E1532E" w:rsidP="0031489D">
      <w:pPr>
        <w:rPr>
          <w:b/>
          <w:bCs/>
        </w:rPr>
      </w:pPr>
      <w:r>
        <w:rPr>
          <w:noProof/>
        </w:rPr>
        <w:drawing>
          <wp:inline distT="0" distB="0" distL="0" distR="0" wp14:anchorId="1971E6A4" wp14:editId="02A6FCD7">
            <wp:extent cx="3253740" cy="202692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024" t="9125" r="35293" b="26996"/>
                    <a:stretch/>
                  </pic:blipFill>
                  <pic:spPr bwMode="auto">
                    <a:xfrm>
                      <a:off x="0" y="0"/>
                      <a:ext cx="32537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E8E3" w14:textId="77777777" w:rsidR="0031489D" w:rsidRPr="0031489D" w:rsidRDefault="0031489D" w:rsidP="0031489D"/>
    <w:p w14:paraId="04E06F3D" w14:textId="330BE719" w:rsidR="00E1532E" w:rsidRDefault="0031489D" w:rsidP="00E1532E">
      <w:pPr>
        <w:pStyle w:val="Heading2"/>
      </w:pPr>
      <w:bookmarkStart w:id="13" w:name="_Toc136881017"/>
      <w:r>
        <w:t>2.d</w:t>
      </w:r>
      <w:r w:rsidR="001E3C03">
        <w:t>/</w:t>
      </w:r>
      <w:bookmarkEnd w:id="13"/>
      <w:r w:rsidR="00E1532E">
        <w:t xml:space="preserve"> Xóa dòng có CustumerID=” ALFKI”</w:t>
      </w:r>
    </w:p>
    <w:p w14:paraId="0571F1FF" w14:textId="1181EFAE" w:rsidR="001E3C03" w:rsidRDefault="00E1532E" w:rsidP="001E3C03">
      <w:pPr>
        <w:pStyle w:val="Heading2"/>
      </w:pPr>
      <w:r w:rsidRPr="00E1532E">
        <w:drawing>
          <wp:inline distT="0" distB="0" distL="0" distR="0" wp14:anchorId="40D49DF5" wp14:editId="1F8B8B6C">
            <wp:extent cx="5640705" cy="1816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53B7" w14:textId="6AAD7768" w:rsidR="001E3C03" w:rsidRDefault="001E3C03" w:rsidP="001E3C03"/>
    <w:p w14:paraId="5A936642" w14:textId="3FDDBBAF" w:rsidR="0031489D" w:rsidRDefault="0031489D" w:rsidP="0031489D">
      <w:pPr>
        <w:rPr>
          <w:b/>
          <w:bCs/>
        </w:rPr>
      </w:pPr>
      <w:r>
        <w:rPr>
          <w:b/>
          <w:bCs/>
        </w:rPr>
        <w:t>Run code:</w:t>
      </w:r>
    </w:p>
    <w:p w14:paraId="3875F839" w14:textId="71717511" w:rsidR="0031489D" w:rsidRDefault="001205E2" w:rsidP="0031489D">
      <w:pPr>
        <w:rPr>
          <w:b/>
          <w:bCs/>
        </w:rPr>
      </w:pPr>
      <w:r w:rsidRPr="001205E2">
        <w:rPr>
          <w:b/>
          <w:bCs/>
        </w:rPr>
        <w:lastRenderedPageBreak/>
        <w:drawing>
          <wp:inline distT="0" distB="0" distL="0" distR="0" wp14:anchorId="28A50344" wp14:editId="2D44AF14">
            <wp:extent cx="5640705" cy="28911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48BD" w14:textId="77777777" w:rsidR="0031489D" w:rsidRPr="001E3C03" w:rsidRDefault="0031489D" w:rsidP="001E3C03"/>
    <w:sectPr w:rsidR="0031489D" w:rsidRPr="001E3C03">
      <w:footerReference w:type="default" r:id="rId38"/>
      <w:pgSz w:w="11907" w:h="1683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6AC3B" w14:textId="77777777" w:rsidR="00A8508C" w:rsidRDefault="00A8508C">
      <w:pPr>
        <w:spacing w:line="240" w:lineRule="auto"/>
      </w:pPr>
      <w:r>
        <w:separator/>
      </w:r>
    </w:p>
  </w:endnote>
  <w:endnote w:type="continuationSeparator" w:id="0">
    <w:p w14:paraId="4BE95D8E" w14:textId="77777777" w:rsidR="00A8508C" w:rsidRDefault="00A850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DD81C" w14:textId="77777777" w:rsidR="00995775" w:rsidRDefault="009957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4B9D6" w14:textId="3397A276" w:rsidR="0064530F" w:rsidRDefault="008C48E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>
      <w:rPr>
        <w:noProof/>
        <w:sz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BE9506" wp14:editId="6F67C54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1AA25B" w14:textId="77777777" w:rsidR="0064530F" w:rsidRDefault="008C48E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BE950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LFe&#10;Ccl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0C1AA25B" w14:textId="77777777" w:rsidR="0064530F" w:rsidRDefault="008C48E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cs="Times New Roman"/>
        <w:b/>
        <w:i/>
        <w:color w:val="002060"/>
        <w:sz w:val="36"/>
      </w:rPr>
      <w:t>TP.HCM - 202</w:t>
    </w:r>
    <w:r w:rsidR="00CE6159">
      <w:rPr>
        <w:rFonts w:cs="Times New Roman"/>
        <w:b/>
        <w:i/>
        <w:color w:val="002060"/>
        <w:sz w:val="36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F1579" w14:textId="77777777" w:rsidR="00995775" w:rsidRDefault="0099577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CA898" w14:textId="77777777" w:rsidR="0064530F" w:rsidRDefault="008C48E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08BE56" wp14:editId="197ADF4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EDC76D" w14:textId="77777777" w:rsidR="0064530F" w:rsidRDefault="008C48EB">
                          <w:pPr>
                            <w:pStyle w:val="Footer"/>
                            <w:pBdr>
                              <w:top w:val="dotDash" w:sz="8" w:space="1" w:color="auto"/>
                            </w:pBdr>
                            <w:tabs>
                              <w:tab w:val="clear" w:pos="9360"/>
                              <w:tab w:val="right" w:pos="8910"/>
                            </w:tabs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08BE5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Bk&#10;7TjSUwIAABI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67EDC76D" w14:textId="77777777" w:rsidR="0064530F" w:rsidRDefault="008C48EB">
                    <w:pPr>
                      <w:pStyle w:val="Footer"/>
                      <w:pBdr>
                        <w:top w:val="dotDash" w:sz="8" w:space="1" w:color="auto"/>
                      </w:pBdr>
                      <w:tabs>
                        <w:tab w:val="clear" w:pos="9360"/>
                        <w:tab w:val="right" w:pos="8910"/>
                      </w:tabs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6FAC7" w14:textId="77777777" w:rsidR="0064530F" w:rsidRDefault="008C48E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9D39DC0" wp14:editId="6657A01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8C7B79" w14:textId="411237A8" w:rsidR="0064530F" w:rsidRDefault="0064530F">
                          <w:pPr>
                            <w:pStyle w:val="Footer"/>
                            <w:pBdr>
                              <w:top w:val="dotDash" w:sz="8" w:space="1" w:color="auto"/>
                            </w:pBdr>
                            <w:tabs>
                              <w:tab w:val="clear" w:pos="9360"/>
                              <w:tab w:val="right" w:pos="8910"/>
                            </w:tabs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D39DC0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pV+/mFQCAAAS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6C8C7B79" w14:textId="411237A8" w:rsidR="0064530F" w:rsidRDefault="0064530F">
                    <w:pPr>
                      <w:pStyle w:val="Footer"/>
                      <w:pBdr>
                        <w:top w:val="dotDash" w:sz="8" w:space="1" w:color="auto"/>
                      </w:pBdr>
                      <w:tabs>
                        <w:tab w:val="clear" w:pos="9360"/>
                        <w:tab w:val="right" w:pos="8910"/>
                      </w:tabs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8438A" w14:textId="77777777" w:rsidR="00A8508C" w:rsidRDefault="00A8508C">
      <w:pPr>
        <w:spacing w:after="0"/>
      </w:pPr>
      <w:r>
        <w:separator/>
      </w:r>
    </w:p>
  </w:footnote>
  <w:footnote w:type="continuationSeparator" w:id="0">
    <w:p w14:paraId="3ACE298D" w14:textId="77777777" w:rsidR="00A8508C" w:rsidRDefault="00A8508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9D96A" w14:textId="77777777" w:rsidR="00995775" w:rsidRDefault="009957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A3E0" w14:textId="77777777" w:rsidR="0064530F" w:rsidRDefault="008C48EB">
    <w:pPr>
      <w:tabs>
        <w:tab w:val="right" w:pos="10350"/>
      </w:tabs>
      <w:ind w:right="27"/>
      <w:rPr>
        <w:b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B6113A9" wp14:editId="463C1356">
          <wp:simplePos x="0" y="0"/>
          <wp:positionH relativeFrom="column">
            <wp:posOffset>1323975</wp:posOffset>
          </wp:positionH>
          <wp:positionV relativeFrom="paragraph">
            <wp:posOffset>415290</wp:posOffset>
          </wp:positionV>
          <wp:extent cx="2924175" cy="560070"/>
          <wp:effectExtent l="0" t="0" r="9525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24175" cy="560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4F81BD" w:themeColor="accent1"/>
        <w:sz w:val="5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520F5" w14:textId="747C5A8D" w:rsidR="0064530F" w:rsidRDefault="008C48E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 xml:space="preserve">MÃ SV: </w:t>
    </w:r>
    <w:r w:rsidR="0070392E">
      <w:t>PS2</w:t>
    </w:r>
    <w:r w:rsidR="00555C83">
      <w:t>8709</w:t>
    </w:r>
    <w:r>
      <w:tab/>
    </w:r>
    <w:r>
      <w:tab/>
      <w:t>LỚP: IT18</w:t>
    </w:r>
    <w:r w:rsidR="00555C83">
      <w:t>3</w:t>
    </w:r>
    <w:r w:rsidR="00995775">
      <w:t>11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A9E04" w14:textId="053CC19E" w:rsidR="00E81264" w:rsidRDefault="008C48E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MÃ SV: PS</w:t>
    </w:r>
    <w:r w:rsidR="002B59FB">
      <w:t>28709</w:t>
    </w:r>
    <w:r>
      <w:tab/>
    </w:r>
    <w:r w:rsidR="0070392E">
      <w:tab/>
    </w:r>
    <w:r>
      <w:t>LỚP: IT</w:t>
    </w:r>
    <w:r w:rsidR="002B59FB">
      <w:t>183</w:t>
    </w:r>
    <w:r w:rsidR="00E81264">
      <w:t>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6C1573"/>
    <w:multiLevelType w:val="singleLevel"/>
    <w:tmpl w:val="8C6C157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AD5903E"/>
    <w:multiLevelType w:val="singleLevel"/>
    <w:tmpl w:val="9AD5903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1787D82"/>
    <w:multiLevelType w:val="multilevel"/>
    <w:tmpl w:val="01787D82"/>
    <w:lvl w:ilvl="0">
      <w:start w:val="1"/>
      <w:numFmt w:val="decimal"/>
      <w:pStyle w:val="Heading3"/>
      <w:lvlText w:val="%1."/>
      <w:lvlJc w:val="left"/>
      <w:pPr>
        <w:ind w:left="920" w:hanging="360"/>
      </w:pPr>
      <w:rPr>
        <w:rFonts w:hint="default"/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A52E2"/>
    <w:multiLevelType w:val="hybridMultilevel"/>
    <w:tmpl w:val="BA90BB08"/>
    <w:lvl w:ilvl="0" w:tplc="C76C1B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E6D04"/>
    <w:multiLevelType w:val="hybridMultilevel"/>
    <w:tmpl w:val="AC085D78"/>
    <w:lvl w:ilvl="0" w:tplc="B97676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2111B"/>
    <w:multiLevelType w:val="hybridMultilevel"/>
    <w:tmpl w:val="497A4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74D89"/>
    <w:multiLevelType w:val="hybridMultilevel"/>
    <w:tmpl w:val="8568640A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4F346317"/>
    <w:multiLevelType w:val="singleLevel"/>
    <w:tmpl w:val="4F346317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B4957B0"/>
    <w:multiLevelType w:val="multilevel"/>
    <w:tmpl w:val="530C5874"/>
    <w:lvl w:ilvl="0">
      <w:start w:val="1"/>
      <w:numFmt w:val="upperRoman"/>
      <w:pStyle w:val="level1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C276FF4"/>
    <w:rsid w:val="00017F1D"/>
    <w:rsid w:val="00027BF4"/>
    <w:rsid w:val="00053555"/>
    <w:rsid w:val="000A1126"/>
    <w:rsid w:val="000C7638"/>
    <w:rsid w:val="000F2D81"/>
    <w:rsid w:val="001205E2"/>
    <w:rsid w:val="00140D04"/>
    <w:rsid w:val="001C6363"/>
    <w:rsid w:val="001D7F7A"/>
    <w:rsid w:val="001E3C03"/>
    <w:rsid w:val="002206F4"/>
    <w:rsid w:val="002571F6"/>
    <w:rsid w:val="002B161C"/>
    <w:rsid w:val="002B59FB"/>
    <w:rsid w:val="002C1156"/>
    <w:rsid w:val="002D3BBE"/>
    <w:rsid w:val="0031489D"/>
    <w:rsid w:val="003279D0"/>
    <w:rsid w:val="003603E3"/>
    <w:rsid w:val="003677D6"/>
    <w:rsid w:val="003D071C"/>
    <w:rsid w:val="003D5B7B"/>
    <w:rsid w:val="0044328D"/>
    <w:rsid w:val="004618FE"/>
    <w:rsid w:val="0048190E"/>
    <w:rsid w:val="0055484F"/>
    <w:rsid w:val="00555C83"/>
    <w:rsid w:val="00577C23"/>
    <w:rsid w:val="00592AB0"/>
    <w:rsid w:val="0059519A"/>
    <w:rsid w:val="005C0D4A"/>
    <w:rsid w:val="0064489F"/>
    <w:rsid w:val="0064530F"/>
    <w:rsid w:val="0068307E"/>
    <w:rsid w:val="006A0F3A"/>
    <w:rsid w:val="006A2C3C"/>
    <w:rsid w:val="006B6882"/>
    <w:rsid w:val="0070392E"/>
    <w:rsid w:val="007139D1"/>
    <w:rsid w:val="00713AE8"/>
    <w:rsid w:val="0072030A"/>
    <w:rsid w:val="00751A11"/>
    <w:rsid w:val="00762DB8"/>
    <w:rsid w:val="00783A2E"/>
    <w:rsid w:val="007A1B59"/>
    <w:rsid w:val="007B2133"/>
    <w:rsid w:val="007B6E08"/>
    <w:rsid w:val="007C7A6A"/>
    <w:rsid w:val="007E4CA3"/>
    <w:rsid w:val="007F50C4"/>
    <w:rsid w:val="008607E9"/>
    <w:rsid w:val="008A3A1C"/>
    <w:rsid w:val="008C48EB"/>
    <w:rsid w:val="008F37FA"/>
    <w:rsid w:val="00980FB6"/>
    <w:rsid w:val="00995775"/>
    <w:rsid w:val="00996C61"/>
    <w:rsid w:val="009C10C3"/>
    <w:rsid w:val="009C7600"/>
    <w:rsid w:val="00A13F8E"/>
    <w:rsid w:val="00A366BA"/>
    <w:rsid w:val="00A463DC"/>
    <w:rsid w:val="00A62E82"/>
    <w:rsid w:val="00A8508C"/>
    <w:rsid w:val="00A97216"/>
    <w:rsid w:val="00AC4583"/>
    <w:rsid w:val="00B1647C"/>
    <w:rsid w:val="00BC5A2C"/>
    <w:rsid w:val="00BC6D0C"/>
    <w:rsid w:val="00BD143C"/>
    <w:rsid w:val="00C377C7"/>
    <w:rsid w:val="00C74BFB"/>
    <w:rsid w:val="00C756C2"/>
    <w:rsid w:val="00CC7295"/>
    <w:rsid w:val="00CD1927"/>
    <w:rsid w:val="00CE2969"/>
    <w:rsid w:val="00CE6159"/>
    <w:rsid w:val="00CF02C6"/>
    <w:rsid w:val="00D219F8"/>
    <w:rsid w:val="00D33BBD"/>
    <w:rsid w:val="00D56DD0"/>
    <w:rsid w:val="00DC2F6C"/>
    <w:rsid w:val="00DC68FE"/>
    <w:rsid w:val="00E1532E"/>
    <w:rsid w:val="00E16291"/>
    <w:rsid w:val="00E81264"/>
    <w:rsid w:val="00E87414"/>
    <w:rsid w:val="00EF7763"/>
    <w:rsid w:val="00F3204D"/>
    <w:rsid w:val="00F374C9"/>
    <w:rsid w:val="00F50AFB"/>
    <w:rsid w:val="00F60D19"/>
    <w:rsid w:val="00F80F20"/>
    <w:rsid w:val="00F82759"/>
    <w:rsid w:val="00FB0C1E"/>
    <w:rsid w:val="00FC12E4"/>
    <w:rsid w:val="00FD344A"/>
    <w:rsid w:val="03C17B39"/>
    <w:rsid w:val="0758707D"/>
    <w:rsid w:val="0E212E9A"/>
    <w:rsid w:val="1027040D"/>
    <w:rsid w:val="1593020B"/>
    <w:rsid w:val="15F56A5B"/>
    <w:rsid w:val="19925B38"/>
    <w:rsid w:val="1AC04579"/>
    <w:rsid w:val="1B094B28"/>
    <w:rsid w:val="1C8E355F"/>
    <w:rsid w:val="214E70B1"/>
    <w:rsid w:val="22EC4FC1"/>
    <w:rsid w:val="239372EB"/>
    <w:rsid w:val="24CF1F41"/>
    <w:rsid w:val="25FB762A"/>
    <w:rsid w:val="26EF2570"/>
    <w:rsid w:val="27BA54BC"/>
    <w:rsid w:val="297D5E85"/>
    <w:rsid w:val="2FF90982"/>
    <w:rsid w:val="36A9351D"/>
    <w:rsid w:val="38454D4F"/>
    <w:rsid w:val="3BCB5A86"/>
    <w:rsid w:val="3DA16CAC"/>
    <w:rsid w:val="3E3E45AC"/>
    <w:rsid w:val="402D2E75"/>
    <w:rsid w:val="4A636E05"/>
    <w:rsid w:val="4B9F458A"/>
    <w:rsid w:val="4BAC4D74"/>
    <w:rsid w:val="4DC13B4B"/>
    <w:rsid w:val="4E324158"/>
    <w:rsid w:val="502E5A3E"/>
    <w:rsid w:val="50C40DD7"/>
    <w:rsid w:val="517C2D91"/>
    <w:rsid w:val="540B196F"/>
    <w:rsid w:val="552F4013"/>
    <w:rsid w:val="55586002"/>
    <w:rsid w:val="562C6868"/>
    <w:rsid w:val="5903494D"/>
    <w:rsid w:val="59D62729"/>
    <w:rsid w:val="5B0069DA"/>
    <w:rsid w:val="5B56175F"/>
    <w:rsid w:val="5E302094"/>
    <w:rsid w:val="5E614AB6"/>
    <w:rsid w:val="606C7D21"/>
    <w:rsid w:val="62B13DF7"/>
    <w:rsid w:val="688534D2"/>
    <w:rsid w:val="6AD3421F"/>
    <w:rsid w:val="6B8F7C38"/>
    <w:rsid w:val="6CE96C8E"/>
    <w:rsid w:val="6E45347A"/>
    <w:rsid w:val="723D2CFA"/>
    <w:rsid w:val="737C1488"/>
    <w:rsid w:val="75E450FA"/>
    <w:rsid w:val="76AE0046"/>
    <w:rsid w:val="78D6782E"/>
    <w:rsid w:val="7B08025D"/>
    <w:rsid w:val="7C276FF4"/>
    <w:rsid w:val="7F6D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484C338"/>
  <w15:docId w15:val="{F82E3306-5937-4E4D-95FA-5401ADD83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126"/>
    <w:pPr>
      <w:spacing w:after="200" w:line="276" w:lineRule="auto"/>
    </w:pPr>
    <w:rPr>
      <w:rFonts w:eastAsiaTheme="minorHAnsi" w:cstheme="minorBidi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59"/>
    <w:qFormat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60"/>
    </w:pPr>
  </w:style>
  <w:style w:type="character" w:customStyle="1" w:styleId="fontstyle01">
    <w:name w:val="fontstyle0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ListParagraph">
    <w:name w:val="List Paragraph"/>
    <w:basedOn w:val="Normal"/>
    <w:uiPriority w:val="34"/>
    <w:qFormat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6"/>
      <w:szCs w:val="24"/>
    </w:rPr>
  </w:style>
  <w:style w:type="paragraph" w:customStyle="1" w:styleId="level1">
    <w:name w:val="level1"/>
    <w:basedOn w:val="Heading1"/>
    <w:qFormat/>
    <w:rsid w:val="004618FE"/>
    <w:pPr>
      <w:numPr>
        <w:numId w:val="2"/>
      </w:numPr>
      <w:spacing w:before="24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level2">
    <w:name w:val="level2"/>
    <w:basedOn w:val="Normal"/>
    <w:qFormat/>
    <w:rsid w:val="004618FE"/>
    <w:rPr>
      <w:rFonts w:eastAsia="SimSun" w:cs="Times New Roman"/>
      <w:b/>
      <w:bCs/>
      <w:color w:val="4F81BD"/>
      <w:sz w:val="25"/>
      <w:szCs w:val="25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4618FE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eader" Target="header4.xml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PT\Nhapmonlaptrinh\12_PS26233_NguyenThiNhuY%20_Assignment_LTC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C44DB37-4AB9-40DC-B842-D878E3EF2A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12_PS26233_NguyenThiNhuY _Assignment_LTCB.dotx</Template>
  <TotalTime>421</TotalTime>
  <Pages>13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AAAA</dc:creator>
  <cp:lastModifiedBy>Yun G</cp:lastModifiedBy>
  <cp:revision>37</cp:revision>
  <dcterms:created xsi:type="dcterms:W3CDTF">2022-12-07T12:46:00Z</dcterms:created>
  <dcterms:modified xsi:type="dcterms:W3CDTF">2023-06-05T11:36:00Z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23C22EEC70BF4E5695C3C1DBB1812192</vt:lpwstr>
  </property>
  <property fmtid="{D5CDD505-2E9C-101B-9397-08002B2CF9AE}" pid="3" name="KSOProductBuildVer">
    <vt:lpwstr>1033-11.2.0.11380</vt:lpwstr>
  </property>
</Properties>
</file>