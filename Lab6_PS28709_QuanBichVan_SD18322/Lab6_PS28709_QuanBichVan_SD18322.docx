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072C4" w14:textId="77777777" w:rsidR="0064530F" w:rsidRDefault="008C48EB" w:rsidP="00027BF4">
      <w:pPr>
        <w:rPr>
          <w:rFonts w:cs="Times New Roman"/>
          <w:b/>
          <w:color w:val="002060"/>
          <w:sz w:val="26"/>
          <w:szCs w:val="26"/>
        </w:rPr>
      </w:pPr>
      <w:r>
        <w:rPr>
          <w:rFonts w:cs="Times New Roman"/>
          <w:sz w:val="26"/>
          <w:szCs w:val="26"/>
        </w:rPr>
        <w:br w:type="textWrapping" w:clear="all"/>
      </w:r>
    </w:p>
    <w:p w14:paraId="66FFD551" w14:textId="77777777" w:rsidR="0064530F" w:rsidRDefault="008C48EB">
      <w:pPr>
        <w:jc w:val="center"/>
        <w:rPr>
          <w:rFonts w:cs="Times New Roman"/>
          <w:b/>
          <w:color w:val="002060"/>
          <w:sz w:val="26"/>
          <w:szCs w:val="26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12981E3" wp14:editId="6068E184">
            <wp:simplePos x="0" y="0"/>
            <wp:positionH relativeFrom="column">
              <wp:posOffset>1604645</wp:posOffset>
            </wp:positionH>
            <wp:positionV relativeFrom="paragraph">
              <wp:posOffset>163195</wp:posOffset>
            </wp:positionV>
            <wp:extent cx="2619375" cy="1743075"/>
            <wp:effectExtent l="0" t="0" r="9525" b="9525"/>
            <wp:wrapTopAndBottom/>
            <wp:docPr id="10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2917E96E" w14:textId="77777777" w:rsidR="003D5B7B" w:rsidRDefault="003D5B7B" w:rsidP="003D5B7B">
      <w:pPr>
        <w:jc w:val="center"/>
        <w:rPr>
          <w:rFonts w:cs="Times New Roman"/>
          <w:b/>
          <w:color w:val="002060"/>
          <w:sz w:val="32"/>
          <w:szCs w:val="32"/>
        </w:rPr>
      </w:pPr>
      <w:r>
        <w:rPr>
          <w:rFonts w:cs="Times New Roman"/>
          <w:b/>
          <w:color w:val="002060"/>
          <w:sz w:val="32"/>
          <w:szCs w:val="32"/>
        </w:rPr>
        <w:t>Báo cáo NET102</w:t>
      </w:r>
    </w:p>
    <w:p w14:paraId="1562ED3E" w14:textId="77777777" w:rsidR="003D5B7B" w:rsidRDefault="003D5B7B" w:rsidP="003D5B7B">
      <w:pPr>
        <w:spacing w:before="240" w:after="360"/>
        <w:jc w:val="center"/>
        <w:rPr>
          <w:rFonts w:cs="Times New Roman"/>
          <w:b/>
          <w:color w:val="002060"/>
          <w:sz w:val="56"/>
          <w:szCs w:val="5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cs="Times New Roman"/>
          <w:b/>
          <w:color w:val="002060"/>
          <w:sz w:val="56"/>
          <w:szCs w:val="5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Dotnet C# 2</w:t>
      </w:r>
    </w:p>
    <w:p w14:paraId="78300ECD" w14:textId="3B4B24CA" w:rsidR="0064530F" w:rsidRDefault="003D5B7B" w:rsidP="003D5B7B">
      <w:pPr>
        <w:spacing w:before="240" w:after="360"/>
        <w:jc w:val="center"/>
        <w:rPr>
          <w:rFonts w:cs="Times New Roman"/>
          <w:b/>
          <w:color w:val="4F81BD" w:themeColor="accent1"/>
          <w:sz w:val="26"/>
          <w:szCs w:val="2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cs="Times New Roman"/>
          <w:b/>
          <w:color w:val="002060"/>
          <w:sz w:val="56"/>
          <w:szCs w:val="5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LAB </w:t>
      </w:r>
      <w:r w:rsidR="00BC5A2C">
        <w:rPr>
          <w:rFonts w:cs="Times New Roman"/>
          <w:b/>
          <w:color w:val="002060"/>
          <w:sz w:val="56"/>
          <w:szCs w:val="5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6</w:t>
      </w:r>
      <w:r w:rsidR="008C48EB">
        <w:rPr>
          <w:rFonts w:cs="Times New Roman"/>
          <w:b/>
          <w:color w:val="002060"/>
          <w:sz w:val="26"/>
          <w:szCs w:val="2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</w:p>
    <w:p w14:paraId="66B4B86B" w14:textId="77777777" w:rsidR="0064530F" w:rsidRDefault="0064530F" w:rsidP="004618FE">
      <w:pPr>
        <w:pStyle w:val="level2"/>
      </w:pPr>
    </w:p>
    <w:p w14:paraId="3E13DB14" w14:textId="536FF812" w:rsidR="0064530F" w:rsidRDefault="008C48EB">
      <w:pPr>
        <w:tabs>
          <w:tab w:val="left" w:pos="4050"/>
        </w:tabs>
        <w:spacing w:before="240"/>
        <w:ind w:left="720"/>
        <w:jc w:val="both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Mã số sinh viên </w:t>
      </w:r>
      <w:r>
        <w:rPr>
          <w:rFonts w:cs="Times New Roman"/>
          <w:sz w:val="26"/>
          <w:szCs w:val="26"/>
        </w:rPr>
        <w:tab/>
        <w:t>: PS2</w:t>
      </w:r>
      <w:r w:rsidR="002B59FB">
        <w:rPr>
          <w:rFonts w:cs="Times New Roman"/>
          <w:sz w:val="26"/>
          <w:szCs w:val="26"/>
        </w:rPr>
        <w:t>8709</w:t>
      </w:r>
    </w:p>
    <w:p w14:paraId="1AC871EC" w14:textId="1095A41B" w:rsidR="0064530F" w:rsidRDefault="008C48EB">
      <w:pPr>
        <w:tabs>
          <w:tab w:val="left" w:pos="4050"/>
        </w:tabs>
        <w:spacing w:before="240"/>
        <w:ind w:left="720"/>
        <w:jc w:val="both"/>
        <w:rPr>
          <w:rFonts w:cs="Times New Roman"/>
          <w:sz w:val="26"/>
          <w:szCs w:val="26"/>
          <w:lang w:val="vi-VN"/>
        </w:rPr>
      </w:pPr>
      <w:r>
        <w:rPr>
          <w:rFonts w:cs="Times New Roman"/>
          <w:sz w:val="26"/>
          <w:szCs w:val="26"/>
        </w:rPr>
        <w:t xml:space="preserve">Họ tên sinh viên </w:t>
      </w:r>
      <w:r>
        <w:rPr>
          <w:rFonts w:cs="Times New Roman"/>
          <w:sz w:val="26"/>
          <w:szCs w:val="26"/>
        </w:rPr>
        <w:tab/>
        <w:t xml:space="preserve">: </w:t>
      </w:r>
      <w:r w:rsidR="002B59FB">
        <w:rPr>
          <w:rFonts w:cs="Times New Roman"/>
          <w:sz w:val="26"/>
          <w:szCs w:val="26"/>
        </w:rPr>
        <w:t>Quan Bích Vân</w:t>
      </w:r>
    </w:p>
    <w:p w14:paraId="16C7348B" w14:textId="0F83F0BA" w:rsidR="0064530F" w:rsidRDefault="008C48EB">
      <w:pPr>
        <w:tabs>
          <w:tab w:val="left" w:pos="4050"/>
        </w:tabs>
        <w:spacing w:before="240"/>
        <w:ind w:left="720"/>
        <w:jc w:val="both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Lớp </w:t>
      </w:r>
      <w:r>
        <w:rPr>
          <w:rFonts w:cs="Times New Roman"/>
          <w:sz w:val="26"/>
          <w:szCs w:val="26"/>
        </w:rPr>
        <w:tab/>
        <w:t>: IT18</w:t>
      </w:r>
      <w:r w:rsidR="002B59FB">
        <w:rPr>
          <w:rFonts w:cs="Times New Roman"/>
          <w:sz w:val="26"/>
          <w:szCs w:val="26"/>
        </w:rPr>
        <w:t>3</w:t>
      </w:r>
      <w:r w:rsidR="003D5B7B">
        <w:rPr>
          <w:rFonts w:cs="Times New Roman"/>
          <w:sz w:val="26"/>
          <w:szCs w:val="26"/>
        </w:rPr>
        <w:t>22</w:t>
      </w:r>
    </w:p>
    <w:p w14:paraId="733768BF" w14:textId="1DBE22C8" w:rsidR="0064530F" w:rsidRDefault="008C48EB">
      <w:pPr>
        <w:tabs>
          <w:tab w:val="left" w:pos="4050"/>
        </w:tabs>
        <w:spacing w:before="240"/>
        <w:ind w:left="720"/>
        <w:jc w:val="both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Giảng viên hướng dẫn </w:t>
      </w:r>
      <w:r>
        <w:rPr>
          <w:rFonts w:cs="Times New Roman"/>
          <w:sz w:val="26"/>
          <w:szCs w:val="26"/>
        </w:rPr>
        <w:tab/>
        <w:t xml:space="preserve">: </w:t>
      </w:r>
      <w:r w:rsidR="003D5B7B">
        <w:rPr>
          <w:rFonts w:cs="Times New Roman"/>
          <w:sz w:val="26"/>
          <w:szCs w:val="26"/>
        </w:rPr>
        <w:t>Trần Thế Bảy</w:t>
      </w:r>
    </w:p>
    <w:p w14:paraId="2FBA66B1" w14:textId="77777777" w:rsidR="0064530F" w:rsidRDefault="0064530F">
      <w:pPr>
        <w:spacing w:before="240" w:after="0"/>
        <w:jc w:val="both"/>
        <w:rPr>
          <w:rFonts w:cs="Times New Roman"/>
          <w:sz w:val="26"/>
          <w:szCs w:val="26"/>
        </w:rPr>
      </w:pPr>
    </w:p>
    <w:p w14:paraId="1D025F28" w14:textId="77777777" w:rsidR="0064530F" w:rsidRDefault="008C48EB">
      <w:pPr>
        <w:spacing w:before="240"/>
        <w:jc w:val="both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br w:type="page"/>
      </w:r>
    </w:p>
    <w:p w14:paraId="7F09469D" w14:textId="77777777" w:rsidR="0064530F" w:rsidRDefault="0064530F">
      <w:pPr>
        <w:spacing w:before="240"/>
        <w:jc w:val="both"/>
        <w:rPr>
          <w:rStyle w:val="fontstyle01"/>
          <w:rFonts w:ascii="Times New Roman" w:hAnsi="Times New Roman" w:cs="Times New Roman"/>
          <w:sz w:val="26"/>
          <w:szCs w:val="26"/>
        </w:rPr>
        <w:sectPr w:rsidR="0064530F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7" w:h="16839"/>
          <w:pgMar w:top="1152" w:right="1152" w:bottom="1152" w:left="1152" w:header="432" w:footer="720" w:gutter="720"/>
          <w:pgBorders w:offsetFrom="page">
            <w:top w:val="flowersTiny" w:sz="14" w:space="24" w:color="auto"/>
            <w:left w:val="flowersTiny" w:sz="14" w:space="24" w:color="auto"/>
            <w:bottom w:val="flowersTiny" w:sz="14" w:space="24" w:color="auto"/>
            <w:right w:val="flowersTiny" w:sz="14" w:space="24" w:color="auto"/>
          </w:pgBorders>
          <w:cols w:space="720"/>
          <w:docGrid w:linePitch="381"/>
        </w:sectPr>
      </w:pPr>
    </w:p>
    <w:p w14:paraId="21E6E102" w14:textId="77777777" w:rsidR="0064530F" w:rsidRDefault="008C48EB">
      <w:pPr>
        <w:pStyle w:val="TOCHeading1"/>
        <w:spacing w:before="240"/>
        <w:ind w:left="720" w:hanging="720"/>
        <w:jc w:val="center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lastRenderedPageBreak/>
        <w:t>MỤC LỤC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</w:rPr>
        <w:id w:val="-913198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14A569F" w14:textId="0005E5A7" w:rsidR="00027BF4" w:rsidRDefault="00027BF4">
          <w:pPr>
            <w:pStyle w:val="TOCHeading"/>
          </w:pPr>
          <w:r>
            <w:t>Contents</w:t>
          </w:r>
        </w:p>
        <w:p w14:paraId="65753647" w14:textId="4B8F1704" w:rsidR="00996C61" w:rsidRDefault="00027BF4">
          <w:pPr>
            <w:pStyle w:val="TOC1"/>
            <w:rPr>
              <w:rFonts w:asciiTheme="minorHAnsi" w:eastAsiaTheme="minorEastAsia" w:hAnsiTheme="minorHAnsi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881000" w:history="1">
            <w:r w:rsidR="00996C61" w:rsidRPr="004A27D6">
              <w:rPr>
                <w:rStyle w:val="Hyperlink"/>
                <w:noProof/>
              </w:rPr>
              <w:t>Tạo Bảng menu Switch case và UI</w:t>
            </w:r>
            <w:r w:rsidR="00996C61">
              <w:rPr>
                <w:noProof/>
                <w:webHidden/>
              </w:rPr>
              <w:tab/>
            </w:r>
            <w:r w:rsidR="00996C61">
              <w:rPr>
                <w:noProof/>
                <w:webHidden/>
              </w:rPr>
              <w:fldChar w:fldCharType="begin"/>
            </w:r>
            <w:r w:rsidR="00996C61">
              <w:rPr>
                <w:noProof/>
                <w:webHidden/>
              </w:rPr>
              <w:instrText xml:space="preserve"> PAGEREF _Toc136881000 \h </w:instrText>
            </w:r>
            <w:r w:rsidR="00996C61">
              <w:rPr>
                <w:noProof/>
                <w:webHidden/>
              </w:rPr>
            </w:r>
            <w:r w:rsidR="00996C61">
              <w:rPr>
                <w:noProof/>
                <w:webHidden/>
              </w:rPr>
              <w:fldChar w:fldCharType="separate"/>
            </w:r>
            <w:r w:rsidR="00996C61">
              <w:rPr>
                <w:noProof/>
                <w:webHidden/>
              </w:rPr>
              <w:t>3</w:t>
            </w:r>
            <w:r w:rsidR="00996C61">
              <w:rPr>
                <w:noProof/>
                <w:webHidden/>
              </w:rPr>
              <w:fldChar w:fldCharType="end"/>
            </w:r>
          </w:hyperlink>
        </w:p>
        <w:p w14:paraId="5CB02B24" w14:textId="18299AE4" w:rsidR="00996C61" w:rsidRDefault="00996C61">
          <w:pPr>
            <w:pStyle w:val="TOC2"/>
            <w:tabs>
              <w:tab w:val="right" w:leader="dot" w:pos="887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36881001" w:history="1">
            <w:r w:rsidRPr="004A27D6">
              <w:rPr>
                <w:rStyle w:val="Hyperlink"/>
                <w:noProof/>
              </w:rPr>
              <w:t>Phần Program.cs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_Toc136881001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3ECC0" w14:textId="35FE9CF9" w:rsidR="00996C61" w:rsidRDefault="00996C61">
          <w:pPr>
            <w:pStyle w:val="TOC1"/>
            <w:rPr>
              <w:rFonts w:asciiTheme="minorHAnsi" w:eastAsiaTheme="minorEastAsia" w:hAnsiTheme="minorHAnsi"/>
              <w:noProof/>
              <w:lang w:val="en-GB" w:eastAsia="en-GB"/>
            </w:rPr>
          </w:pPr>
          <w:hyperlink w:anchor="_Toc136881002" w:history="1">
            <w:r w:rsidRPr="004A27D6">
              <w:rPr>
                <w:rStyle w:val="Hyperlink"/>
                <w:rFonts w:cs="Times New Roman"/>
                <w:noProof/>
              </w:rPr>
              <w:t>Phần Standard.cs: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_Toc136881002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E7871" w14:textId="54384B6A" w:rsidR="00996C61" w:rsidRDefault="00996C61">
          <w:pPr>
            <w:pStyle w:val="TOC1"/>
            <w:rPr>
              <w:rFonts w:asciiTheme="minorHAnsi" w:eastAsiaTheme="minorEastAsia" w:hAnsiTheme="minorHAnsi"/>
              <w:noProof/>
              <w:lang w:val="en-GB" w:eastAsia="en-GB"/>
            </w:rPr>
          </w:pPr>
          <w:hyperlink w:anchor="_Toc136881003" w:history="1">
            <w:r w:rsidRPr="004A27D6">
              <w:rPr>
                <w:rStyle w:val="Hyperlink"/>
                <w:rFonts w:cs="Times New Roman"/>
                <w:noProof/>
              </w:rPr>
              <w:t>Phần Student.cs: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_Toc136881003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F2FBD" w14:textId="46C845A3" w:rsidR="00996C61" w:rsidRDefault="00996C61">
          <w:pPr>
            <w:pStyle w:val="TOC1"/>
            <w:rPr>
              <w:rFonts w:asciiTheme="minorHAnsi" w:eastAsiaTheme="minorEastAsia" w:hAnsiTheme="minorHAnsi"/>
              <w:noProof/>
              <w:lang w:val="en-GB" w:eastAsia="en-GB"/>
            </w:rPr>
          </w:pPr>
          <w:hyperlink w:anchor="_Toc136881004" w:history="1">
            <w:r w:rsidRPr="004A27D6">
              <w:rPr>
                <w:rStyle w:val="Hyperlink"/>
                <w:noProof/>
                <w:lang w:val="vi-VN"/>
              </w:rPr>
              <w:t>C</w:t>
            </w:r>
            <w:r w:rsidRPr="004A27D6">
              <w:rPr>
                <w:rStyle w:val="Hyperlink"/>
                <w:noProof/>
              </w:rPr>
              <w:t>onText: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_Toc136881004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73156" w14:textId="77DDC02E" w:rsidR="00996C61" w:rsidRDefault="00996C61">
          <w:pPr>
            <w:pStyle w:val="TOC1"/>
            <w:rPr>
              <w:rFonts w:asciiTheme="minorHAnsi" w:eastAsiaTheme="minorEastAsia" w:hAnsiTheme="minorHAnsi"/>
              <w:noProof/>
              <w:lang w:val="en-GB" w:eastAsia="en-GB"/>
            </w:rPr>
          </w:pPr>
          <w:hyperlink w:anchor="_Toc136881005" w:history="1">
            <w:r w:rsidRPr="004A27D6">
              <w:rPr>
                <w:rStyle w:val="Hyperlink"/>
                <w:noProof/>
              </w:rPr>
              <w:t>Bài 1: Cho nguồn dữ liệu như sau: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_Toc136881005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C9B9D" w14:textId="0064435D" w:rsidR="00996C61" w:rsidRDefault="00996C61">
          <w:pPr>
            <w:pStyle w:val="TOC2"/>
            <w:tabs>
              <w:tab w:val="right" w:leader="dot" w:pos="887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36881006" w:history="1">
            <w:r w:rsidRPr="004A27D6">
              <w:rPr>
                <w:rStyle w:val="Hyperlink"/>
                <w:noProof/>
              </w:rPr>
              <w:t>1.a/ Tìm số chẵn đầu tiên trong intList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_Toc136881006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ABB1D" w14:textId="4C8F0F04" w:rsidR="00996C61" w:rsidRDefault="00996C61">
          <w:pPr>
            <w:pStyle w:val="TOC2"/>
            <w:tabs>
              <w:tab w:val="right" w:leader="dot" w:pos="887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36881007" w:history="1">
            <w:r w:rsidRPr="004A27D6">
              <w:rPr>
                <w:rStyle w:val="Hyperlink"/>
                <w:noProof/>
              </w:rPr>
              <w:t>1.b/ Tìm phần tử cuối cùng trong intList có giá trị &gt; 200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_Toc136881007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922B9" w14:textId="4A082E68" w:rsidR="00996C61" w:rsidRDefault="00996C61">
          <w:pPr>
            <w:pStyle w:val="TOC2"/>
            <w:tabs>
              <w:tab w:val="right" w:leader="dot" w:pos="887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36881008" w:history="1">
            <w:r w:rsidRPr="004A27D6">
              <w:rPr>
                <w:rStyle w:val="Hyperlink"/>
                <w:noProof/>
              </w:rPr>
              <w:t>1.c/ Tìm phần tử đầu tiên trong strList có giá trị bắt đầu bằng ký tự “T”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_Toc136881008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5EF38" w14:textId="5A84DE40" w:rsidR="00996C61" w:rsidRDefault="00996C61">
          <w:pPr>
            <w:pStyle w:val="TOC2"/>
            <w:tabs>
              <w:tab w:val="right" w:leader="dot" w:pos="887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36881009" w:history="1">
            <w:r w:rsidRPr="004A27D6">
              <w:rPr>
                <w:rStyle w:val="Hyperlink"/>
                <w:noProof/>
              </w:rPr>
              <w:t>1.d/ Tính tổng các trị tại vị trí index lẻ trong intList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_Toc136881009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71347" w14:textId="5D80657C" w:rsidR="00996C61" w:rsidRDefault="00996C61">
          <w:pPr>
            <w:pStyle w:val="TOC1"/>
            <w:rPr>
              <w:rFonts w:asciiTheme="minorHAnsi" w:eastAsiaTheme="minorEastAsia" w:hAnsiTheme="minorHAnsi"/>
              <w:noProof/>
              <w:lang w:val="en-GB" w:eastAsia="en-GB"/>
            </w:rPr>
          </w:pPr>
          <w:hyperlink w:anchor="_Toc136881010" w:history="1">
            <w:r w:rsidRPr="004A27D6">
              <w:rPr>
                <w:rStyle w:val="Hyperlink"/>
                <w:noProof/>
              </w:rPr>
              <w:t>Bài 2: Cho nguồn dữ liệu như sau: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_Toc136881010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B861F" w14:textId="3FFF6FF1" w:rsidR="00996C61" w:rsidRDefault="00996C61">
          <w:pPr>
            <w:pStyle w:val="TOC2"/>
            <w:tabs>
              <w:tab w:val="right" w:leader="dot" w:pos="887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36881011" w:history="1">
            <w:r w:rsidRPr="004A27D6">
              <w:rPr>
                <w:rStyle w:val="Hyperlink"/>
                <w:noProof/>
              </w:rPr>
              <w:t>2. a/ Sử dụng Join Query viết chương trình để được kết quả xuất ra màn hình như sau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_Toc136881011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552DE" w14:textId="4C554657" w:rsidR="00996C61" w:rsidRDefault="00996C61">
          <w:pPr>
            <w:pStyle w:val="TOC2"/>
            <w:tabs>
              <w:tab w:val="right" w:leader="dot" w:pos="887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36881012" w:history="1">
            <w:r w:rsidRPr="004A27D6">
              <w:rPr>
                <w:rStyle w:val="Hyperlink"/>
                <w:noProof/>
              </w:rPr>
              <w:t>2. b/ Sử dụng GroupJoin viết chương trình để được kết quả xuất ra màn hình như sau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_Toc136881012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8CF03" w14:textId="049E7166" w:rsidR="00996C61" w:rsidRDefault="00996C61">
          <w:pPr>
            <w:pStyle w:val="TOC1"/>
            <w:rPr>
              <w:rFonts w:asciiTheme="minorHAnsi" w:eastAsiaTheme="minorEastAsia" w:hAnsiTheme="minorHAnsi"/>
              <w:noProof/>
              <w:lang w:val="en-GB" w:eastAsia="en-GB"/>
            </w:rPr>
          </w:pPr>
          <w:hyperlink w:anchor="_Toc136881013" w:history="1">
            <w:r w:rsidRPr="004A27D6">
              <w:rPr>
                <w:rStyle w:val="Hyperlink"/>
                <w:noProof/>
              </w:rPr>
              <w:t>Bài 3: Cho nguồn dữ liệu như sau: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_Toc136881013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A810D" w14:textId="37D8B250" w:rsidR="00996C61" w:rsidRDefault="00996C61">
          <w:pPr>
            <w:pStyle w:val="TOC2"/>
            <w:tabs>
              <w:tab w:val="right" w:leader="dot" w:pos="887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36881014" w:history="1">
            <w:r w:rsidRPr="004A27D6">
              <w:rPr>
                <w:rStyle w:val="Hyperlink"/>
                <w:noProof/>
              </w:rPr>
              <w:t>2. a/ Sử dụng Union cho nguồn dữ liệu để xuất ra màn hình: 012345678910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_Toc136881014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5BD31" w14:textId="7B150225" w:rsidR="00996C61" w:rsidRDefault="00996C61">
          <w:pPr>
            <w:pStyle w:val="TOC2"/>
            <w:tabs>
              <w:tab w:val="right" w:leader="dot" w:pos="887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36881015" w:history="1">
            <w:r w:rsidRPr="004A27D6">
              <w:rPr>
                <w:rStyle w:val="Hyperlink"/>
                <w:noProof/>
              </w:rPr>
              <w:t>2.b/ Sử dụng Intersect cho nguồn dữ liệu để xuất ra màn hình: 56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_Toc136881015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7E919" w14:textId="5A8C1268" w:rsidR="00996C61" w:rsidRDefault="00996C61">
          <w:pPr>
            <w:pStyle w:val="TOC2"/>
            <w:tabs>
              <w:tab w:val="right" w:leader="dot" w:pos="887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36881016" w:history="1">
            <w:r w:rsidRPr="004A27D6">
              <w:rPr>
                <w:rStyle w:val="Hyperlink"/>
                <w:noProof/>
              </w:rPr>
              <w:t>2.c/ Sử dụng Concat cho nguồn dữ liệu để xuất ra màn hình: 01234565678910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_Toc136881016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65E4B" w14:textId="621C6801" w:rsidR="00996C61" w:rsidRDefault="00996C61">
          <w:pPr>
            <w:pStyle w:val="TOC2"/>
            <w:tabs>
              <w:tab w:val="right" w:leader="dot" w:pos="887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36881017" w:history="1">
            <w:r w:rsidRPr="004A27D6">
              <w:rPr>
                <w:rStyle w:val="Hyperlink"/>
                <w:noProof/>
              </w:rPr>
              <w:t>2.d/ Sử dụng Except cho nguồn dữ liệu để xuất ra màn hình: 01234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_Toc136881017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A065A" w14:textId="104C208A" w:rsidR="00027BF4" w:rsidRDefault="00027BF4">
          <w:r>
            <w:rPr>
              <w:b/>
              <w:bCs/>
              <w:noProof/>
            </w:rPr>
            <w:fldChar w:fldCharType="end"/>
          </w:r>
        </w:p>
      </w:sdtContent>
    </w:sdt>
    <w:p w14:paraId="6A3D017D" w14:textId="5CC7E854" w:rsidR="0064530F" w:rsidRDefault="00CE6159" w:rsidP="00CE6159">
      <w:pPr>
        <w:tabs>
          <w:tab w:val="left" w:pos="6252"/>
        </w:tabs>
        <w:spacing w:before="240"/>
        <w:jc w:val="both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ab/>
      </w:r>
    </w:p>
    <w:p w14:paraId="53119F68" w14:textId="6B0D0285" w:rsidR="00027BF4" w:rsidRDefault="003D5B7B" w:rsidP="003D5B7B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br w:type="page"/>
      </w:r>
    </w:p>
    <w:p w14:paraId="00D5EB11" w14:textId="77777777" w:rsidR="003D5B7B" w:rsidRDefault="003D5B7B" w:rsidP="003D5B7B">
      <w:pPr>
        <w:pStyle w:val="Heading1"/>
        <w:ind w:left="-990"/>
        <w:rPr>
          <w:color w:val="FF0000"/>
        </w:rPr>
      </w:pPr>
      <w:bookmarkStart w:id="0" w:name="_Toc135847852"/>
      <w:bookmarkStart w:id="1" w:name="_Toc136881000"/>
      <w:r>
        <w:rPr>
          <w:color w:val="FF0000"/>
        </w:rPr>
        <w:lastRenderedPageBreak/>
        <w:t>Tạo Bảng menu Switch case và UI</w:t>
      </w:r>
      <w:bookmarkEnd w:id="0"/>
      <w:bookmarkEnd w:id="1"/>
    </w:p>
    <w:p w14:paraId="7D0DBFA7" w14:textId="5C21652E" w:rsidR="00027BF4" w:rsidRPr="003D5B7B" w:rsidRDefault="003D5B7B" w:rsidP="003D5B7B">
      <w:pPr>
        <w:pStyle w:val="Heading2"/>
        <w:rPr>
          <w:b w:val="0"/>
          <w:bCs w:val="0"/>
          <w:noProof/>
          <w:color w:val="00B050"/>
          <w:szCs w:val="28"/>
        </w:rPr>
      </w:pPr>
      <w:bookmarkStart w:id="2" w:name="_Toc135847853"/>
      <w:bookmarkStart w:id="3" w:name="_Toc136881001"/>
      <w:r w:rsidRPr="00E4061E">
        <w:rPr>
          <w:noProof/>
          <w:color w:val="00B050"/>
          <w:szCs w:val="28"/>
        </w:rPr>
        <w:t>Phần Program.cs</w:t>
      </w:r>
      <w:bookmarkEnd w:id="2"/>
      <w:bookmarkEnd w:id="3"/>
    </w:p>
    <w:p w14:paraId="3CBD92AF" w14:textId="43623E45" w:rsidR="003D5B7B" w:rsidRDefault="001E3C03" w:rsidP="008607E9">
      <w:pPr>
        <w:rPr>
          <w:noProof/>
        </w:rPr>
      </w:pPr>
      <w:r w:rsidRPr="001E3C03">
        <w:rPr>
          <w:noProof/>
        </w:rPr>
        <w:drawing>
          <wp:inline distT="0" distB="0" distL="0" distR="0" wp14:anchorId="40325912" wp14:editId="0B575234">
            <wp:extent cx="5640705" cy="31489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B7B" w:rsidRPr="003D5B7B">
        <w:rPr>
          <w:noProof/>
        </w:rPr>
        <w:t xml:space="preserve"> </w:t>
      </w:r>
      <w:r w:rsidRPr="001E3C03">
        <w:rPr>
          <w:noProof/>
        </w:rPr>
        <w:drawing>
          <wp:inline distT="0" distB="0" distL="0" distR="0" wp14:anchorId="2AFBA8BF" wp14:editId="2AACF95E">
            <wp:extent cx="5640705" cy="3133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0FD9" w14:textId="3331E4A1" w:rsidR="003D5B7B" w:rsidRPr="00FC12E4" w:rsidRDefault="00FC12E4" w:rsidP="00FC12E4">
      <w:pPr>
        <w:pStyle w:val="Heading1"/>
        <w:rPr>
          <w:rFonts w:cs="Times New Roman"/>
          <w:color w:val="FF0000"/>
          <w:sz w:val="26"/>
          <w:szCs w:val="26"/>
        </w:rPr>
      </w:pPr>
      <w:bookmarkStart w:id="4" w:name="_Toc136881002"/>
      <w:r w:rsidRPr="00FC12E4">
        <w:rPr>
          <w:rFonts w:cs="Times New Roman"/>
          <w:color w:val="FF0000"/>
          <w:sz w:val="26"/>
          <w:szCs w:val="26"/>
        </w:rPr>
        <w:t>Phần Standard.cs</w:t>
      </w:r>
      <w:r>
        <w:rPr>
          <w:rFonts w:cs="Times New Roman"/>
          <w:color w:val="FF0000"/>
          <w:sz w:val="26"/>
          <w:szCs w:val="26"/>
        </w:rPr>
        <w:t>:</w:t>
      </w:r>
      <w:bookmarkEnd w:id="4"/>
    </w:p>
    <w:p w14:paraId="036D29EF" w14:textId="103E1379" w:rsidR="00FC12E4" w:rsidRDefault="00FC12E4">
      <w:pPr>
        <w:spacing w:before="240"/>
        <w:jc w:val="both"/>
        <w:rPr>
          <w:rFonts w:cs="Times New Roman"/>
          <w:sz w:val="26"/>
          <w:szCs w:val="26"/>
        </w:rPr>
      </w:pPr>
      <w:r w:rsidRPr="00FC12E4">
        <w:rPr>
          <w:rFonts w:cs="Times New Roman"/>
          <w:sz w:val="26"/>
          <w:szCs w:val="26"/>
        </w:rPr>
        <w:drawing>
          <wp:inline distT="0" distB="0" distL="0" distR="0" wp14:anchorId="387DCA5F" wp14:editId="540848F4">
            <wp:extent cx="5640705" cy="11334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46AA" w14:textId="1FF33BD1" w:rsidR="00FC12E4" w:rsidRDefault="00FC12E4" w:rsidP="00FC12E4">
      <w:pPr>
        <w:pStyle w:val="Heading1"/>
        <w:rPr>
          <w:rFonts w:cs="Times New Roman"/>
          <w:color w:val="FF0000"/>
          <w:sz w:val="26"/>
          <w:szCs w:val="26"/>
        </w:rPr>
      </w:pPr>
      <w:bookmarkStart w:id="5" w:name="_Toc136881003"/>
      <w:r w:rsidRPr="00FC12E4">
        <w:rPr>
          <w:rFonts w:cs="Times New Roman"/>
          <w:color w:val="FF0000"/>
          <w:sz w:val="26"/>
          <w:szCs w:val="26"/>
        </w:rPr>
        <w:lastRenderedPageBreak/>
        <w:t>Phần Student.cs</w:t>
      </w:r>
      <w:r>
        <w:rPr>
          <w:rFonts w:cs="Times New Roman"/>
          <w:color w:val="FF0000"/>
          <w:sz w:val="26"/>
          <w:szCs w:val="26"/>
        </w:rPr>
        <w:t>:</w:t>
      </w:r>
      <w:bookmarkEnd w:id="5"/>
    </w:p>
    <w:p w14:paraId="514A8735" w14:textId="0E2B12A1" w:rsidR="00FC12E4" w:rsidRPr="00FC12E4" w:rsidRDefault="00FC12E4" w:rsidP="00FC12E4">
      <w:r w:rsidRPr="00FC12E4">
        <w:drawing>
          <wp:inline distT="0" distB="0" distL="0" distR="0" wp14:anchorId="257655E0" wp14:editId="6C4A8A7F">
            <wp:extent cx="5640705" cy="12153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242A" w14:textId="77777777" w:rsidR="00BC5A2C" w:rsidRDefault="00BC5A2C" w:rsidP="00BC5A2C">
      <w:pPr>
        <w:pStyle w:val="Heading1"/>
        <w:ind w:left="-990"/>
        <w:rPr>
          <w:color w:val="FF0000"/>
        </w:rPr>
      </w:pPr>
      <w:bookmarkStart w:id="6" w:name="_Toc136881004"/>
      <w:r w:rsidRPr="002842DC">
        <w:rPr>
          <w:color w:val="FF0000"/>
          <w:lang w:val="vi-VN"/>
        </w:rPr>
        <w:t>C</w:t>
      </w:r>
      <w:r>
        <w:rPr>
          <w:color w:val="FF0000"/>
        </w:rPr>
        <w:t>onText:</w:t>
      </w:r>
      <w:bookmarkEnd w:id="6"/>
    </w:p>
    <w:p w14:paraId="6C355316" w14:textId="49F5345A" w:rsidR="00BC5A2C" w:rsidRPr="001E3C03" w:rsidRDefault="001E3C03" w:rsidP="008607E9">
      <w:pPr>
        <w:rPr>
          <w:color w:val="FF0000"/>
          <w:lang w:val="vi-VN"/>
        </w:rPr>
      </w:pPr>
      <w:r w:rsidRPr="001E3C03">
        <w:rPr>
          <w:noProof/>
        </w:rPr>
        <w:drawing>
          <wp:inline distT="0" distB="0" distL="0" distR="0" wp14:anchorId="2C2CD2FE" wp14:editId="7A04FC4F">
            <wp:extent cx="5640705" cy="31451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A2C" w:rsidRPr="00BC5A2C">
        <w:rPr>
          <w:noProof/>
        </w:rPr>
        <w:t xml:space="preserve"> </w:t>
      </w:r>
      <w:r w:rsidRPr="001E3C03">
        <w:rPr>
          <w:noProof/>
        </w:rPr>
        <w:drawing>
          <wp:inline distT="0" distB="0" distL="0" distR="0" wp14:anchorId="78A05136" wp14:editId="668D761B">
            <wp:extent cx="5640705" cy="31191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A2C" w:rsidRPr="002842DC">
        <w:rPr>
          <w:color w:val="FF0000"/>
          <w:lang w:val="vi-VN"/>
        </w:rPr>
        <w:t xml:space="preserve"> </w:t>
      </w:r>
    </w:p>
    <w:p w14:paraId="408BB503" w14:textId="77777777" w:rsidR="001E3C03" w:rsidRDefault="001E3C03">
      <w:pPr>
        <w:spacing w:after="0" w:line="240" w:lineRule="auto"/>
        <w:rPr>
          <w:rFonts w:cs="Times New Roman"/>
          <w:b/>
          <w:bCs/>
          <w:sz w:val="26"/>
          <w:szCs w:val="26"/>
        </w:rPr>
      </w:pPr>
      <w:r>
        <w:rPr>
          <w:rFonts w:cs="Times New Roman"/>
          <w:b/>
          <w:bCs/>
          <w:sz w:val="26"/>
          <w:szCs w:val="26"/>
        </w:rPr>
        <w:br w:type="page"/>
      </w:r>
    </w:p>
    <w:p w14:paraId="6BB619A3" w14:textId="5EE634FD" w:rsidR="001E3C03" w:rsidRDefault="001E3C03">
      <w:pPr>
        <w:spacing w:before="240"/>
        <w:jc w:val="both"/>
        <w:rPr>
          <w:rFonts w:cs="Times New Roman"/>
          <w:b/>
          <w:bCs/>
          <w:sz w:val="26"/>
          <w:szCs w:val="26"/>
        </w:rPr>
      </w:pPr>
      <w:r>
        <w:rPr>
          <w:rFonts w:cs="Times New Roman"/>
          <w:b/>
          <w:bCs/>
          <w:sz w:val="26"/>
          <w:szCs w:val="26"/>
        </w:rPr>
        <w:lastRenderedPageBreak/>
        <w:t>Run code:</w:t>
      </w:r>
    </w:p>
    <w:p w14:paraId="0212B4AD" w14:textId="6EBA1B67" w:rsidR="001E3C03" w:rsidRPr="001E3C03" w:rsidRDefault="001E3C03">
      <w:pPr>
        <w:spacing w:before="240"/>
        <w:jc w:val="both"/>
        <w:rPr>
          <w:rFonts w:cs="Times New Roman"/>
          <w:b/>
          <w:bCs/>
          <w:sz w:val="26"/>
          <w:szCs w:val="26"/>
        </w:rPr>
        <w:sectPr w:rsidR="001E3C03" w:rsidRPr="001E3C03">
          <w:headerReference w:type="default" r:id="rId22"/>
          <w:footerReference w:type="first" r:id="rId23"/>
          <w:pgSz w:w="11907" w:h="16839"/>
          <w:pgMar w:top="1152" w:right="1152" w:bottom="1152" w:left="1152" w:header="576" w:footer="576" w:gutter="720"/>
          <w:cols w:space="720"/>
          <w:titlePg/>
          <w:docGrid w:linePitch="381"/>
        </w:sectPr>
      </w:pPr>
      <w:r w:rsidRPr="001E3C03">
        <w:rPr>
          <w:rFonts w:cs="Times New Roman"/>
          <w:b/>
          <w:bCs/>
          <w:noProof/>
          <w:sz w:val="26"/>
          <w:szCs w:val="26"/>
        </w:rPr>
        <w:drawing>
          <wp:inline distT="0" distB="0" distL="0" distR="0" wp14:anchorId="74BA3853" wp14:editId="4F60A70B">
            <wp:extent cx="5640705" cy="43046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569"/>
                    <a:stretch/>
                  </pic:blipFill>
                  <pic:spPr bwMode="auto">
                    <a:xfrm>
                      <a:off x="0" y="0"/>
                      <a:ext cx="5640705" cy="4304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575A9" w14:textId="77777777" w:rsidR="008607E9" w:rsidRDefault="003D5B7B" w:rsidP="008607E9">
      <w:pPr>
        <w:pStyle w:val="Heading1"/>
        <w:rPr>
          <w:color w:val="FF0000"/>
          <w:sz w:val="40"/>
          <w:szCs w:val="40"/>
        </w:rPr>
      </w:pPr>
      <w:bookmarkStart w:id="7" w:name="_Toc136881005"/>
      <w:r w:rsidRPr="001E3C03">
        <w:rPr>
          <w:color w:val="FF0000"/>
          <w:sz w:val="40"/>
          <w:szCs w:val="40"/>
        </w:rPr>
        <w:lastRenderedPageBreak/>
        <w:t>Bài 1</w:t>
      </w:r>
      <w:r w:rsidR="001E3C03" w:rsidRPr="001E3C03">
        <w:rPr>
          <w:color w:val="FF0000"/>
          <w:sz w:val="40"/>
          <w:szCs w:val="40"/>
        </w:rPr>
        <w:t>: Cho nguồn dữ liệu như sau:</w:t>
      </w:r>
      <w:bookmarkEnd w:id="7"/>
      <w:r w:rsidR="001E3C03" w:rsidRPr="001E3C03">
        <w:rPr>
          <w:color w:val="FF0000"/>
          <w:sz w:val="40"/>
          <w:szCs w:val="40"/>
        </w:rPr>
        <w:t xml:space="preserve"> </w:t>
      </w:r>
    </w:p>
    <w:p w14:paraId="6BCEB234" w14:textId="63F0D418" w:rsidR="001E3C03" w:rsidRPr="008607E9" w:rsidRDefault="001E3C03" w:rsidP="008607E9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br/>
      </w:r>
      <w:r w:rsidRPr="001E3C03">
        <w:rPr>
          <w:noProof/>
          <w:color w:val="FF0000"/>
        </w:rPr>
        <w:drawing>
          <wp:inline distT="0" distB="0" distL="0" distR="0" wp14:anchorId="698BCE0F" wp14:editId="42C36574">
            <wp:extent cx="6535266" cy="8350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41314" cy="83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A5A2" w14:textId="74253F7C" w:rsidR="001E3C03" w:rsidRDefault="001E3C03" w:rsidP="001E3C03">
      <w:pPr>
        <w:pStyle w:val="Heading2"/>
      </w:pPr>
      <w:bookmarkStart w:id="8" w:name="_Toc136881006"/>
      <w:r>
        <w:t>1.a/ Tìm số chẵn đầu tiên trong intList</w:t>
      </w:r>
      <w:bookmarkEnd w:id="8"/>
      <w:r>
        <w:t xml:space="preserve"> </w:t>
      </w:r>
    </w:p>
    <w:p w14:paraId="54017241" w14:textId="3FA84B71" w:rsidR="001E3C03" w:rsidRDefault="001E3C03" w:rsidP="001E3C03">
      <w:r w:rsidRPr="001E3C03">
        <w:rPr>
          <w:noProof/>
        </w:rPr>
        <w:drawing>
          <wp:inline distT="0" distB="0" distL="0" distR="0" wp14:anchorId="484A3C7D" wp14:editId="05EE72F6">
            <wp:extent cx="5640705" cy="14744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0232" w14:textId="1ACF82B4" w:rsidR="001E3C03" w:rsidRDefault="001E3C03" w:rsidP="001E3C03">
      <w:pPr>
        <w:rPr>
          <w:b/>
          <w:bCs/>
        </w:rPr>
      </w:pPr>
      <w:r>
        <w:rPr>
          <w:b/>
          <w:bCs/>
        </w:rPr>
        <w:t>Run code:</w:t>
      </w:r>
    </w:p>
    <w:p w14:paraId="25D5EC6A" w14:textId="33AA9BC8" w:rsidR="001E3C03" w:rsidRPr="001E3C03" w:rsidRDefault="001E3C03" w:rsidP="001E3C03">
      <w:r w:rsidRPr="001E3C03">
        <w:rPr>
          <w:noProof/>
        </w:rPr>
        <w:drawing>
          <wp:inline distT="0" distB="0" distL="0" distR="0" wp14:anchorId="332729F7" wp14:editId="661FDC94">
            <wp:extent cx="5640705" cy="49803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7FCA" w14:textId="27BCFED1" w:rsidR="001E3C03" w:rsidRDefault="001E3C03" w:rsidP="001E3C03">
      <w:pPr>
        <w:pStyle w:val="Heading2"/>
      </w:pPr>
      <w:bookmarkStart w:id="9" w:name="_Toc136881007"/>
      <w:r>
        <w:lastRenderedPageBreak/>
        <w:t>1.b/ Tìm phần tử cuối cùng trong intList có giá trị &gt; 200</w:t>
      </w:r>
      <w:bookmarkEnd w:id="9"/>
    </w:p>
    <w:p w14:paraId="18885B4A" w14:textId="6F5E0031" w:rsidR="001E3C03" w:rsidRDefault="001E3C03" w:rsidP="008607E9">
      <w:r w:rsidRPr="001E3C03">
        <w:rPr>
          <w:noProof/>
        </w:rPr>
        <w:drawing>
          <wp:inline distT="0" distB="0" distL="0" distR="0" wp14:anchorId="0D31D3BC" wp14:editId="39116D1A">
            <wp:extent cx="5640705" cy="8115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3D42" w14:textId="008470A1" w:rsidR="001E3C03" w:rsidRPr="001E3C03" w:rsidRDefault="001E3C03" w:rsidP="001E3C03">
      <w:pPr>
        <w:rPr>
          <w:b/>
          <w:bCs/>
        </w:rPr>
      </w:pPr>
      <w:r>
        <w:rPr>
          <w:b/>
          <w:bCs/>
        </w:rPr>
        <w:t>Run code:</w:t>
      </w:r>
    </w:p>
    <w:p w14:paraId="48548B12" w14:textId="383DC9DD" w:rsidR="001E3C03" w:rsidRPr="001E3C03" w:rsidRDefault="001E3C03" w:rsidP="001E3C03">
      <w:r w:rsidRPr="001E3C03">
        <w:rPr>
          <w:noProof/>
        </w:rPr>
        <w:drawing>
          <wp:inline distT="0" distB="0" distL="0" distR="0" wp14:anchorId="3575EDC4" wp14:editId="23B35F2E">
            <wp:extent cx="5640705" cy="50933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E7B6" w14:textId="77777777" w:rsidR="001E3C03" w:rsidRDefault="001E3C03" w:rsidP="001E3C03">
      <w:pPr>
        <w:pStyle w:val="Heading2"/>
      </w:pPr>
      <w:bookmarkStart w:id="10" w:name="_Toc136881008"/>
      <w:r>
        <w:t>1.c/ Tìm phần tử đầu tiên trong strList có giá trị bắt đầu bằng ký tự “T”</w:t>
      </w:r>
      <w:bookmarkEnd w:id="10"/>
    </w:p>
    <w:p w14:paraId="255E7837" w14:textId="73E18383" w:rsidR="001E3C03" w:rsidRDefault="001E3C03" w:rsidP="008607E9">
      <w:r w:rsidRPr="001E3C03">
        <w:rPr>
          <w:noProof/>
        </w:rPr>
        <w:drawing>
          <wp:inline distT="0" distB="0" distL="0" distR="0" wp14:anchorId="68E7A410" wp14:editId="4026FA61">
            <wp:extent cx="5640705" cy="8108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F51502" w14:textId="636A8908" w:rsidR="001E3C03" w:rsidRDefault="001E3C03" w:rsidP="008607E9">
      <w:pPr>
        <w:rPr>
          <w:b/>
          <w:bCs/>
        </w:rPr>
      </w:pPr>
      <w:r>
        <w:rPr>
          <w:b/>
          <w:bCs/>
        </w:rPr>
        <w:t>Run code:</w:t>
      </w:r>
    </w:p>
    <w:p w14:paraId="0917DFFC" w14:textId="34F7894B" w:rsidR="001E3C03" w:rsidRDefault="001E3C03" w:rsidP="001E3C03">
      <w:pPr>
        <w:rPr>
          <w:b/>
          <w:bCs/>
        </w:rPr>
      </w:pPr>
      <w:r w:rsidRPr="001E3C03">
        <w:rPr>
          <w:b/>
          <w:bCs/>
          <w:noProof/>
        </w:rPr>
        <w:lastRenderedPageBreak/>
        <w:drawing>
          <wp:inline distT="0" distB="0" distL="0" distR="0" wp14:anchorId="175AC529" wp14:editId="718D67BE">
            <wp:extent cx="5640705" cy="423926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2D2E" w14:textId="77777777" w:rsidR="001E3C03" w:rsidRPr="001E3C03" w:rsidRDefault="001E3C03" w:rsidP="001E3C03"/>
    <w:p w14:paraId="080D2445" w14:textId="32602F9C" w:rsidR="00BD143C" w:rsidRDefault="001E3C03" w:rsidP="001E3C03">
      <w:pPr>
        <w:pStyle w:val="Heading2"/>
      </w:pPr>
      <w:bookmarkStart w:id="11" w:name="_Toc136881009"/>
      <w:r>
        <w:t>1.d/ Tính tổng các trị tại vị trí index lẻ trong intList</w:t>
      </w:r>
      <w:bookmarkEnd w:id="11"/>
    </w:p>
    <w:p w14:paraId="2F0F3B61" w14:textId="047B9193" w:rsidR="001E3C03" w:rsidRDefault="001E3C03" w:rsidP="001E3C03">
      <w:r w:rsidRPr="001E3C03">
        <w:rPr>
          <w:noProof/>
        </w:rPr>
        <w:drawing>
          <wp:inline distT="0" distB="0" distL="0" distR="0" wp14:anchorId="17CAF802" wp14:editId="0897B931">
            <wp:extent cx="5640705" cy="18802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E534" w14:textId="58D1E400" w:rsidR="001E3C03" w:rsidRDefault="001E3C03" w:rsidP="001E3C03">
      <w:pPr>
        <w:rPr>
          <w:b/>
          <w:bCs/>
        </w:rPr>
      </w:pPr>
      <w:r>
        <w:rPr>
          <w:b/>
          <w:bCs/>
        </w:rPr>
        <w:t>Run code:</w:t>
      </w:r>
    </w:p>
    <w:p w14:paraId="0724B722" w14:textId="0932E9B0" w:rsidR="001E3C03" w:rsidRDefault="001E3C03" w:rsidP="001E3C03">
      <w:pPr>
        <w:rPr>
          <w:b/>
          <w:bCs/>
        </w:rPr>
      </w:pPr>
      <w:r w:rsidRPr="001E3C03">
        <w:rPr>
          <w:b/>
          <w:bCs/>
          <w:noProof/>
        </w:rPr>
        <w:lastRenderedPageBreak/>
        <w:drawing>
          <wp:inline distT="0" distB="0" distL="0" distR="0" wp14:anchorId="013BA9A8" wp14:editId="437A93C2">
            <wp:extent cx="5640705" cy="502539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50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63FC" w14:textId="0242D306" w:rsidR="001E3C03" w:rsidRDefault="001E3C03" w:rsidP="001E3C03"/>
    <w:p w14:paraId="58A6363D" w14:textId="7B7BB0AE" w:rsidR="001E3C03" w:rsidRDefault="001E3C03" w:rsidP="001E3C03"/>
    <w:p w14:paraId="5335F0FB" w14:textId="6170D72C" w:rsidR="001E3C03" w:rsidRDefault="001E3C03" w:rsidP="001E3C03">
      <w:pPr>
        <w:pStyle w:val="Heading1"/>
        <w:rPr>
          <w:color w:val="FF0000"/>
          <w:sz w:val="40"/>
          <w:szCs w:val="40"/>
        </w:rPr>
      </w:pPr>
      <w:bookmarkStart w:id="12" w:name="_Toc136881010"/>
      <w:r w:rsidRPr="001E3C03">
        <w:rPr>
          <w:color w:val="FF0000"/>
          <w:sz w:val="40"/>
          <w:szCs w:val="40"/>
        </w:rPr>
        <w:t xml:space="preserve">Bài </w:t>
      </w:r>
      <w:r>
        <w:rPr>
          <w:color w:val="FF0000"/>
          <w:sz w:val="40"/>
          <w:szCs w:val="40"/>
        </w:rPr>
        <w:t>2</w:t>
      </w:r>
      <w:r w:rsidRPr="001E3C03">
        <w:rPr>
          <w:color w:val="FF0000"/>
          <w:sz w:val="40"/>
          <w:szCs w:val="40"/>
        </w:rPr>
        <w:t>: Cho nguồn dữ liệu như sau:</w:t>
      </w:r>
      <w:bookmarkEnd w:id="12"/>
    </w:p>
    <w:p w14:paraId="40FBAD31" w14:textId="508353EA" w:rsidR="001E3C03" w:rsidRDefault="001E3C03" w:rsidP="001E3C03">
      <w:r w:rsidRPr="001E3C03">
        <w:rPr>
          <w:noProof/>
        </w:rPr>
        <w:drawing>
          <wp:inline distT="0" distB="0" distL="0" distR="0" wp14:anchorId="2A2F25CA" wp14:editId="6DC96D14">
            <wp:extent cx="4410691" cy="2734057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1B10" w14:textId="6999076B" w:rsidR="001E3C03" w:rsidRDefault="001E3C03" w:rsidP="001E3C03">
      <w:r w:rsidRPr="001E3C03">
        <w:rPr>
          <w:noProof/>
        </w:rPr>
        <w:lastRenderedPageBreak/>
        <w:drawing>
          <wp:inline distT="0" distB="0" distL="0" distR="0" wp14:anchorId="32B74862" wp14:editId="6B9260D0">
            <wp:extent cx="5640705" cy="275653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7774" w14:textId="19D9BC70" w:rsidR="001E3C03" w:rsidRDefault="001E3C03" w:rsidP="001E3C03">
      <w:pPr>
        <w:pStyle w:val="Heading2"/>
      </w:pPr>
      <w:bookmarkStart w:id="13" w:name="_Toc136881011"/>
      <w:r>
        <w:t>2. a/ Sử dụng Join Query viết chương trình để được kết quả xuất ra màn hình như sau</w:t>
      </w:r>
      <w:bookmarkEnd w:id="13"/>
    </w:p>
    <w:p w14:paraId="511EDCFE" w14:textId="0D4161DF" w:rsidR="001E3C03" w:rsidRDefault="001E3C03" w:rsidP="001E3C03">
      <w:r w:rsidRPr="001E3C03">
        <w:rPr>
          <w:noProof/>
        </w:rPr>
        <w:drawing>
          <wp:inline distT="0" distB="0" distL="0" distR="0" wp14:anchorId="20546A53" wp14:editId="7C88DDF5">
            <wp:extent cx="5640705" cy="54311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D780" w14:textId="7C249EC7" w:rsidR="001E3C03" w:rsidRDefault="001E3C03" w:rsidP="001E3C03">
      <w:pPr>
        <w:rPr>
          <w:b/>
          <w:bCs/>
        </w:rPr>
      </w:pPr>
      <w:r>
        <w:rPr>
          <w:b/>
          <w:bCs/>
        </w:rPr>
        <w:t>Run code:</w:t>
      </w:r>
    </w:p>
    <w:p w14:paraId="23EC3A38" w14:textId="27854ADD" w:rsidR="001E3C03" w:rsidRDefault="001E3C03" w:rsidP="001E3C03">
      <w:pPr>
        <w:rPr>
          <w:b/>
          <w:bCs/>
        </w:rPr>
      </w:pPr>
      <w:r w:rsidRPr="001E3C03">
        <w:rPr>
          <w:b/>
          <w:bCs/>
          <w:noProof/>
        </w:rPr>
        <w:lastRenderedPageBreak/>
        <w:drawing>
          <wp:inline distT="0" distB="0" distL="0" distR="0" wp14:anchorId="3F95C020" wp14:editId="25AC3C75">
            <wp:extent cx="5640705" cy="50165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8915" w14:textId="77777777" w:rsidR="001E3C03" w:rsidRDefault="001E3C03" w:rsidP="001E3C03"/>
    <w:p w14:paraId="2A93B575" w14:textId="44B9207E" w:rsidR="001E3C03" w:rsidRDefault="001E3C03" w:rsidP="001E3C03">
      <w:pPr>
        <w:pStyle w:val="Heading2"/>
      </w:pPr>
      <w:bookmarkStart w:id="14" w:name="_Toc136881012"/>
      <w:r>
        <w:lastRenderedPageBreak/>
        <w:t>2. b/ Sử dụng GroupJoin viết chương trình để được kết quả xuất ra màn hình như sau</w:t>
      </w:r>
      <w:bookmarkEnd w:id="14"/>
    </w:p>
    <w:p w14:paraId="0D205732" w14:textId="35EB7DAD" w:rsidR="001E3C03" w:rsidRDefault="001E3C03" w:rsidP="001E3C03">
      <w:r w:rsidRPr="001E3C03">
        <w:rPr>
          <w:noProof/>
        </w:rPr>
        <w:drawing>
          <wp:inline distT="0" distB="0" distL="0" distR="0" wp14:anchorId="26411564" wp14:editId="4D34C2DE">
            <wp:extent cx="5640705" cy="52660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31B3" w14:textId="77777777" w:rsidR="001E3C03" w:rsidRDefault="001E3C03" w:rsidP="001E3C03">
      <w:pPr>
        <w:rPr>
          <w:b/>
          <w:bCs/>
        </w:rPr>
      </w:pPr>
      <w:r>
        <w:rPr>
          <w:b/>
          <w:bCs/>
        </w:rPr>
        <w:t>Run code:</w:t>
      </w:r>
    </w:p>
    <w:p w14:paraId="08C7FC99" w14:textId="350EDB60" w:rsidR="001E3C03" w:rsidRDefault="001E3C03" w:rsidP="001E3C03">
      <w:r w:rsidRPr="001E3C03">
        <w:rPr>
          <w:noProof/>
        </w:rPr>
        <w:lastRenderedPageBreak/>
        <w:drawing>
          <wp:inline distT="0" distB="0" distL="0" distR="0" wp14:anchorId="41FC07E2" wp14:editId="160EFD7B">
            <wp:extent cx="5640705" cy="5754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575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B131" w14:textId="08897DDE" w:rsidR="001E3C03" w:rsidRDefault="001E3C03" w:rsidP="001E3C03"/>
    <w:p w14:paraId="43CE5172" w14:textId="7255AC8B" w:rsidR="001E3C03" w:rsidRDefault="001E3C03" w:rsidP="001E3C03">
      <w:pPr>
        <w:pStyle w:val="Heading1"/>
        <w:rPr>
          <w:color w:val="FF0000"/>
          <w:sz w:val="40"/>
          <w:szCs w:val="40"/>
        </w:rPr>
      </w:pPr>
      <w:bookmarkStart w:id="15" w:name="_Toc136881013"/>
      <w:r w:rsidRPr="001E3C03">
        <w:rPr>
          <w:color w:val="FF0000"/>
          <w:sz w:val="40"/>
          <w:szCs w:val="40"/>
        </w:rPr>
        <w:t xml:space="preserve">Bài </w:t>
      </w:r>
      <w:r>
        <w:rPr>
          <w:color w:val="FF0000"/>
          <w:sz w:val="40"/>
          <w:szCs w:val="40"/>
        </w:rPr>
        <w:t>3</w:t>
      </w:r>
      <w:r w:rsidRPr="001E3C03">
        <w:rPr>
          <w:color w:val="FF0000"/>
          <w:sz w:val="40"/>
          <w:szCs w:val="40"/>
        </w:rPr>
        <w:t>: Cho nguồn dữ liệu như sau:</w:t>
      </w:r>
      <w:bookmarkEnd w:id="15"/>
    </w:p>
    <w:p w14:paraId="5BC93F3D" w14:textId="4FF5FB8D" w:rsidR="001E3C03" w:rsidRPr="001E3C03" w:rsidRDefault="001E3C03" w:rsidP="001E3C03">
      <w:r w:rsidRPr="001E3C03">
        <w:rPr>
          <w:noProof/>
        </w:rPr>
        <w:drawing>
          <wp:inline distT="0" distB="0" distL="0" distR="0" wp14:anchorId="2AC02651" wp14:editId="288ABFF4">
            <wp:extent cx="4839375" cy="87642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ED84" w14:textId="4CFE4A28" w:rsidR="001E3C03" w:rsidRDefault="001E3C03" w:rsidP="001E3C03">
      <w:pPr>
        <w:pStyle w:val="Heading2"/>
      </w:pPr>
      <w:bookmarkStart w:id="16" w:name="_Toc136881014"/>
      <w:r>
        <w:lastRenderedPageBreak/>
        <w:t>2. a/ Sử dụng Union cho nguồn dữ liệu để xuất ra màn hình: 012345678910</w:t>
      </w:r>
      <w:bookmarkEnd w:id="16"/>
      <w:r>
        <w:t xml:space="preserve"> </w:t>
      </w:r>
    </w:p>
    <w:p w14:paraId="526FBDE4" w14:textId="7C9CB2AE" w:rsidR="0031489D" w:rsidRDefault="0031489D" w:rsidP="0031489D">
      <w:r w:rsidRPr="0031489D">
        <w:rPr>
          <w:noProof/>
        </w:rPr>
        <w:drawing>
          <wp:inline distT="0" distB="0" distL="0" distR="0" wp14:anchorId="227FA703" wp14:editId="1636E3DA">
            <wp:extent cx="5153744" cy="3553321"/>
            <wp:effectExtent l="0" t="0" r="889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D0FC" w14:textId="77777777" w:rsidR="0031489D" w:rsidRDefault="0031489D" w:rsidP="0031489D">
      <w:pPr>
        <w:rPr>
          <w:b/>
          <w:bCs/>
        </w:rPr>
      </w:pPr>
      <w:r>
        <w:rPr>
          <w:b/>
          <w:bCs/>
        </w:rPr>
        <w:t>Run code:</w:t>
      </w:r>
    </w:p>
    <w:p w14:paraId="32F47553" w14:textId="26110E5F" w:rsidR="0031489D" w:rsidRPr="0031489D" w:rsidRDefault="0031489D" w:rsidP="0031489D">
      <w:r w:rsidRPr="0031489D">
        <w:rPr>
          <w:noProof/>
        </w:rPr>
        <w:lastRenderedPageBreak/>
        <w:drawing>
          <wp:inline distT="0" distB="0" distL="0" distR="0" wp14:anchorId="77610802" wp14:editId="37501E1A">
            <wp:extent cx="5640705" cy="592010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592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0D6F" w14:textId="7C6F3999" w:rsidR="0031489D" w:rsidRDefault="001E3C03" w:rsidP="001E3C03">
      <w:pPr>
        <w:pStyle w:val="Heading2"/>
      </w:pPr>
      <w:bookmarkStart w:id="17" w:name="_Toc136881015"/>
      <w:r>
        <w:t>2.b/ Sử dụng Intersect cho nguồn dữ liệu để xuất ra màn hình: 56</w:t>
      </w:r>
      <w:bookmarkEnd w:id="17"/>
      <w:r>
        <w:t xml:space="preserve"> </w:t>
      </w:r>
    </w:p>
    <w:p w14:paraId="52018B8E" w14:textId="4AB6C7F5" w:rsidR="0031489D" w:rsidRDefault="0031489D" w:rsidP="0031489D">
      <w:r w:rsidRPr="0031489D">
        <w:rPr>
          <w:noProof/>
        </w:rPr>
        <w:drawing>
          <wp:inline distT="0" distB="0" distL="0" distR="0" wp14:anchorId="6121ECA0" wp14:editId="6D7FA22B">
            <wp:extent cx="4696480" cy="259116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BC8F" w14:textId="77777777" w:rsidR="0031489D" w:rsidRDefault="0031489D" w:rsidP="0031489D">
      <w:pPr>
        <w:rPr>
          <w:b/>
          <w:bCs/>
        </w:rPr>
      </w:pPr>
      <w:r>
        <w:rPr>
          <w:b/>
          <w:bCs/>
        </w:rPr>
        <w:lastRenderedPageBreak/>
        <w:t>Run code:</w:t>
      </w:r>
    </w:p>
    <w:p w14:paraId="46016775" w14:textId="60F65437" w:rsidR="0031489D" w:rsidRPr="0031489D" w:rsidRDefault="0031489D" w:rsidP="0031489D">
      <w:r w:rsidRPr="0031489D">
        <w:rPr>
          <w:noProof/>
        </w:rPr>
        <w:drawing>
          <wp:inline distT="0" distB="0" distL="0" distR="0" wp14:anchorId="6509BB23" wp14:editId="60BDAB62">
            <wp:extent cx="5640705" cy="4971415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749D" w14:textId="4E50979C" w:rsidR="0031489D" w:rsidRDefault="0031489D" w:rsidP="001E3C03">
      <w:pPr>
        <w:pStyle w:val="Heading2"/>
      </w:pPr>
      <w:bookmarkStart w:id="18" w:name="_Toc136881016"/>
      <w:r>
        <w:t>2.c</w:t>
      </w:r>
      <w:r w:rsidR="001E3C03">
        <w:t>/ Sử dụng Concat cho nguồn dữ liệu để xuất ra màn hình: 01234565678910</w:t>
      </w:r>
      <w:bookmarkEnd w:id="18"/>
      <w:r w:rsidR="001E3C03">
        <w:t xml:space="preserve"> </w:t>
      </w:r>
    </w:p>
    <w:p w14:paraId="04D51777" w14:textId="32AE02CD" w:rsidR="0031489D" w:rsidRDefault="0031489D" w:rsidP="0031489D">
      <w:r w:rsidRPr="0031489D">
        <w:rPr>
          <w:noProof/>
        </w:rPr>
        <w:drawing>
          <wp:inline distT="0" distB="0" distL="0" distR="0" wp14:anchorId="58AE33A9" wp14:editId="2E00B549">
            <wp:extent cx="4324954" cy="2676899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2482" w14:textId="6764AD62" w:rsidR="0031489D" w:rsidRDefault="0031489D" w:rsidP="0031489D">
      <w:pPr>
        <w:rPr>
          <w:b/>
          <w:bCs/>
        </w:rPr>
      </w:pPr>
      <w:r>
        <w:rPr>
          <w:b/>
          <w:bCs/>
        </w:rPr>
        <w:t>Run code:</w:t>
      </w:r>
    </w:p>
    <w:p w14:paraId="1C5C8031" w14:textId="6E2E3ABF" w:rsidR="0031489D" w:rsidRDefault="0031489D" w:rsidP="0031489D">
      <w:pPr>
        <w:rPr>
          <w:b/>
          <w:bCs/>
        </w:rPr>
      </w:pPr>
      <w:r w:rsidRPr="0031489D">
        <w:rPr>
          <w:b/>
          <w:bCs/>
          <w:noProof/>
        </w:rPr>
        <w:lastRenderedPageBreak/>
        <w:drawing>
          <wp:inline distT="0" distB="0" distL="0" distR="0" wp14:anchorId="7E90994F" wp14:editId="604B3283">
            <wp:extent cx="5640705" cy="57943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57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E8E3" w14:textId="77777777" w:rsidR="0031489D" w:rsidRPr="0031489D" w:rsidRDefault="0031489D" w:rsidP="0031489D"/>
    <w:p w14:paraId="0571F1FF" w14:textId="1511656B" w:rsidR="001E3C03" w:rsidRDefault="0031489D" w:rsidP="001E3C03">
      <w:pPr>
        <w:pStyle w:val="Heading2"/>
      </w:pPr>
      <w:bookmarkStart w:id="19" w:name="_Toc136881017"/>
      <w:r>
        <w:t>2.d</w:t>
      </w:r>
      <w:r w:rsidR="001E3C03">
        <w:t>/ Sử dụng Except cho nguồn dữ liệu để xuất ra màn hình: 01234</w:t>
      </w:r>
      <w:bookmarkEnd w:id="19"/>
    </w:p>
    <w:p w14:paraId="1DAE53B7" w14:textId="7EE5924E" w:rsidR="001E3C03" w:rsidRDefault="0031489D" w:rsidP="001E3C03">
      <w:r w:rsidRPr="0031489D">
        <w:rPr>
          <w:noProof/>
        </w:rPr>
        <w:drawing>
          <wp:inline distT="0" distB="0" distL="0" distR="0" wp14:anchorId="482AC4A7" wp14:editId="2BC7207F">
            <wp:extent cx="4363059" cy="2600688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6642" w14:textId="3FDDBBAF" w:rsidR="0031489D" w:rsidRDefault="0031489D" w:rsidP="0031489D">
      <w:pPr>
        <w:rPr>
          <w:b/>
          <w:bCs/>
        </w:rPr>
      </w:pPr>
      <w:r>
        <w:rPr>
          <w:b/>
          <w:bCs/>
        </w:rPr>
        <w:lastRenderedPageBreak/>
        <w:t>Run code:</w:t>
      </w:r>
    </w:p>
    <w:p w14:paraId="3875F839" w14:textId="3DCBA496" w:rsidR="0031489D" w:rsidRDefault="0031489D" w:rsidP="0031489D">
      <w:pPr>
        <w:rPr>
          <w:b/>
          <w:bCs/>
        </w:rPr>
      </w:pPr>
      <w:r w:rsidRPr="0031489D">
        <w:rPr>
          <w:b/>
          <w:bCs/>
          <w:noProof/>
        </w:rPr>
        <w:drawing>
          <wp:inline distT="0" distB="0" distL="0" distR="0" wp14:anchorId="4875D1C7" wp14:editId="1B13F507">
            <wp:extent cx="5640705" cy="529653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48BD" w14:textId="77777777" w:rsidR="0031489D" w:rsidRPr="001E3C03" w:rsidRDefault="0031489D" w:rsidP="001E3C03"/>
    <w:sectPr w:rsidR="0031489D" w:rsidRPr="001E3C03">
      <w:footerReference w:type="default" r:id="rId49"/>
      <w:pgSz w:w="11907" w:h="16839"/>
      <w:pgMar w:top="1152" w:right="1152" w:bottom="1152" w:left="1152" w:header="576" w:footer="576" w:gutter="72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490208" w14:textId="77777777" w:rsidR="003D071C" w:rsidRDefault="003D071C">
      <w:pPr>
        <w:spacing w:line="240" w:lineRule="auto"/>
      </w:pPr>
      <w:r>
        <w:separator/>
      </w:r>
    </w:p>
  </w:endnote>
  <w:endnote w:type="continuationSeparator" w:id="0">
    <w:p w14:paraId="7923F53F" w14:textId="77777777" w:rsidR="003D071C" w:rsidRDefault="003D071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DDD81C" w14:textId="77777777" w:rsidR="00995775" w:rsidRDefault="0099577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84B9D6" w14:textId="3397A276" w:rsidR="0064530F" w:rsidRDefault="008C48EB">
    <w:pPr>
      <w:tabs>
        <w:tab w:val="left" w:pos="3796"/>
      </w:tabs>
      <w:jc w:val="center"/>
      <w:rPr>
        <w:rFonts w:cs="Times New Roman"/>
        <w:b/>
        <w:i/>
        <w:color w:val="002060"/>
        <w:sz w:val="36"/>
      </w:rPr>
    </w:pPr>
    <w:r>
      <w:rPr>
        <w:noProof/>
        <w:sz w:val="36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9BE9506" wp14:editId="6F67C54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" name="Text Box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C1AA25B" w14:textId="77777777" w:rsidR="0064530F" w:rsidRDefault="008C48EB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9BE9506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6" type="#_x0000_t202" style="position:absolute;left:0;text-align:left;margin-left:0;margin-top:0;width:2in;height:2in;z-index:25166131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" filled="f" stroked="f" strokeweight=".5pt">
              <v:textbox style="mso-fit-shape-to-text:t" inset="0,0,0,0">
                <w:txbxContent>
                  <w:p w14:paraId="0C1AA25B" w14:textId="77777777" w:rsidR="0064530F" w:rsidRDefault="008C48EB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cs="Times New Roman"/>
        <w:b/>
        <w:i/>
        <w:color w:val="002060"/>
        <w:sz w:val="36"/>
      </w:rPr>
      <w:t>TP.HCM - 202</w:t>
    </w:r>
    <w:r w:rsidR="00CE6159">
      <w:rPr>
        <w:rFonts w:cs="Times New Roman"/>
        <w:b/>
        <w:i/>
        <w:color w:val="002060"/>
        <w:sz w:val="36"/>
      </w:rPr>
      <w:t>3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F1579" w14:textId="77777777" w:rsidR="00995775" w:rsidRDefault="00995775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CA898" w14:textId="77777777" w:rsidR="0064530F" w:rsidRDefault="008C48EB">
    <w:pPr>
      <w:pStyle w:val="Footer"/>
      <w:pBdr>
        <w:top w:val="dotDash" w:sz="8" w:space="1" w:color="auto"/>
      </w:pBdr>
      <w:tabs>
        <w:tab w:val="clear" w:pos="9360"/>
        <w:tab w:val="right" w:pos="891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B08BE56" wp14:editId="197ADF42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7EDC76D" w14:textId="77777777" w:rsidR="0064530F" w:rsidRDefault="008C48EB">
                          <w:pPr>
                            <w:pStyle w:val="Footer"/>
                            <w:pBdr>
                              <w:top w:val="dotDash" w:sz="8" w:space="1" w:color="auto"/>
                            </w:pBdr>
                            <w:tabs>
                              <w:tab w:val="clear" w:pos="9360"/>
                              <w:tab w:val="right" w:pos="8910"/>
                            </w:tabs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B08BE56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7" type="#_x0000_t202" style="position:absolute;margin-left:0;margin-top:0;width:2in;height:2in;z-index:25166233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" filled="f" stroked="f" strokeweight=".5pt">
              <v:textbox style="mso-fit-shape-to-text:t" inset="0,0,0,0">
                <w:txbxContent>
                  <w:p w14:paraId="67EDC76D" w14:textId="77777777" w:rsidR="0064530F" w:rsidRDefault="008C48EB">
                    <w:pPr>
                      <w:pStyle w:val="Footer"/>
                      <w:pBdr>
                        <w:top w:val="dotDash" w:sz="8" w:space="1" w:color="auto"/>
                      </w:pBdr>
                      <w:tabs>
                        <w:tab w:val="clear" w:pos="9360"/>
                        <w:tab w:val="right" w:pos="8910"/>
                      </w:tabs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86FAC7" w14:textId="77777777" w:rsidR="0064530F" w:rsidRDefault="008C48EB">
    <w:pPr>
      <w:pStyle w:val="Footer"/>
      <w:pBdr>
        <w:top w:val="dotDash" w:sz="8" w:space="1" w:color="auto"/>
      </w:pBdr>
      <w:tabs>
        <w:tab w:val="clear" w:pos="9360"/>
        <w:tab w:val="right" w:pos="891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9D39DC0" wp14:editId="6657A01F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3" name="Text Box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C8C7B79" w14:textId="411237A8" w:rsidR="0064530F" w:rsidRDefault="0064530F">
                          <w:pPr>
                            <w:pStyle w:val="Footer"/>
                            <w:pBdr>
                              <w:top w:val="dotDash" w:sz="8" w:space="1" w:color="auto"/>
                            </w:pBdr>
                            <w:tabs>
                              <w:tab w:val="clear" w:pos="9360"/>
                              <w:tab w:val="right" w:pos="8910"/>
                            </w:tabs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9D39DC0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8" type="#_x0000_t202" style="position:absolute;margin-left:0;margin-top:0;width:2in;height:2in;z-index:25166336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" filled="f" stroked="f" strokeweight=".5pt">
              <v:textbox style="mso-fit-shape-to-text:t" inset="0,0,0,0">
                <w:txbxContent>
                  <w:p w14:paraId="6C8C7B79" w14:textId="411237A8" w:rsidR="0064530F" w:rsidRDefault="0064530F">
                    <w:pPr>
                      <w:pStyle w:val="Footer"/>
                      <w:pBdr>
                        <w:top w:val="dotDash" w:sz="8" w:space="1" w:color="auto"/>
                      </w:pBdr>
                      <w:tabs>
                        <w:tab w:val="clear" w:pos="9360"/>
                        <w:tab w:val="right" w:pos="8910"/>
                      </w:tabs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F2C33A" w14:textId="77777777" w:rsidR="003D071C" w:rsidRDefault="003D071C">
      <w:pPr>
        <w:spacing w:after="0"/>
      </w:pPr>
      <w:r>
        <w:separator/>
      </w:r>
    </w:p>
  </w:footnote>
  <w:footnote w:type="continuationSeparator" w:id="0">
    <w:p w14:paraId="2F725DFA" w14:textId="77777777" w:rsidR="003D071C" w:rsidRDefault="003D071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9D96A" w14:textId="77777777" w:rsidR="00995775" w:rsidRDefault="0099577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0A3E0" w14:textId="77777777" w:rsidR="0064530F" w:rsidRDefault="008C48EB">
    <w:pPr>
      <w:tabs>
        <w:tab w:val="right" w:pos="10350"/>
      </w:tabs>
      <w:ind w:right="27"/>
      <w:rPr>
        <w:b/>
      </w:rPr>
    </w:pPr>
    <w:r>
      <w:rPr>
        <w:noProof/>
      </w:rPr>
      <w:drawing>
        <wp:anchor distT="0" distB="0" distL="114300" distR="114300" simplePos="0" relativeHeight="251660288" behindDoc="0" locked="0" layoutInCell="1" allowOverlap="1" wp14:anchorId="2B6113A9" wp14:editId="463C1356">
          <wp:simplePos x="0" y="0"/>
          <wp:positionH relativeFrom="column">
            <wp:posOffset>1323975</wp:posOffset>
          </wp:positionH>
          <wp:positionV relativeFrom="paragraph">
            <wp:posOffset>415290</wp:posOffset>
          </wp:positionV>
          <wp:extent cx="2924175" cy="560070"/>
          <wp:effectExtent l="0" t="0" r="9525" b="0"/>
          <wp:wrapSquare wrapText="bothSides"/>
          <wp:docPr id="24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24175" cy="5600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color w:val="4F81BD" w:themeColor="accent1"/>
        <w:sz w:val="50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C520F5" w14:textId="747C5A8D" w:rsidR="0064530F" w:rsidRDefault="008C48EB">
    <w:pPr>
      <w:pStyle w:val="Header"/>
      <w:pBdr>
        <w:bottom w:val="dotDash" w:sz="8" w:space="1" w:color="auto"/>
      </w:pBdr>
      <w:tabs>
        <w:tab w:val="clear" w:pos="9360"/>
        <w:tab w:val="right" w:pos="8640"/>
      </w:tabs>
    </w:pPr>
    <w:r>
      <w:t xml:space="preserve">MÃ SV: </w:t>
    </w:r>
    <w:r w:rsidR="0070392E">
      <w:t>PS2</w:t>
    </w:r>
    <w:r w:rsidR="00555C83">
      <w:t>8709</w:t>
    </w:r>
    <w:r>
      <w:tab/>
    </w:r>
    <w:r>
      <w:tab/>
      <w:t>LỚP: IT18</w:t>
    </w:r>
    <w:r w:rsidR="00555C83">
      <w:t>3</w:t>
    </w:r>
    <w:r w:rsidR="00995775">
      <w:t>11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6A9E04" w14:textId="053CC19E" w:rsidR="00E81264" w:rsidRDefault="008C48EB">
    <w:pPr>
      <w:pStyle w:val="Header"/>
      <w:pBdr>
        <w:bottom w:val="dotDash" w:sz="8" w:space="1" w:color="auto"/>
      </w:pBdr>
      <w:tabs>
        <w:tab w:val="clear" w:pos="9360"/>
        <w:tab w:val="right" w:pos="8640"/>
      </w:tabs>
    </w:pPr>
    <w:r>
      <w:t>MÃ SV: PS</w:t>
    </w:r>
    <w:r w:rsidR="002B59FB">
      <w:t>28709</w:t>
    </w:r>
    <w:r>
      <w:tab/>
    </w:r>
    <w:r w:rsidR="0070392E">
      <w:tab/>
    </w:r>
    <w:r>
      <w:t>LỚP: IT</w:t>
    </w:r>
    <w:r w:rsidR="002B59FB">
      <w:t>183</w:t>
    </w:r>
    <w:r w:rsidR="00E81264">
      <w:t>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C6C1573"/>
    <w:multiLevelType w:val="singleLevel"/>
    <w:tmpl w:val="8C6C1573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9AD5903E"/>
    <w:multiLevelType w:val="singleLevel"/>
    <w:tmpl w:val="9AD5903E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01787D82"/>
    <w:multiLevelType w:val="multilevel"/>
    <w:tmpl w:val="01787D82"/>
    <w:lvl w:ilvl="0">
      <w:start w:val="1"/>
      <w:numFmt w:val="decimal"/>
      <w:pStyle w:val="Heading3"/>
      <w:lvlText w:val="%1."/>
      <w:lvlJc w:val="left"/>
      <w:pPr>
        <w:ind w:left="920" w:hanging="360"/>
      </w:pPr>
      <w:rPr>
        <w:rFonts w:hint="default"/>
        <w:sz w:val="40"/>
        <w:szCs w:val="4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AA52E2"/>
    <w:multiLevelType w:val="hybridMultilevel"/>
    <w:tmpl w:val="BA90BB08"/>
    <w:lvl w:ilvl="0" w:tplc="C76C1BE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9E6D04"/>
    <w:multiLevelType w:val="hybridMultilevel"/>
    <w:tmpl w:val="AC085D78"/>
    <w:lvl w:ilvl="0" w:tplc="B976767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52111B"/>
    <w:multiLevelType w:val="hybridMultilevel"/>
    <w:tmpl w:val="497A4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074D89"/>
    <w:multiLevelType w:val="hybridMultilevel"/>
    <w:tmpl w:val="8568640A"/>
    <w:lvl w:ilvl="0" w:tplc="0409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7" w15:restartNumberingAfterBreak="0">
    <w:nsid w:val="4F346317"/>
    <w:multiLevelType w:val="singleLevel"/>
    <w:tmpl w:val="4F346317"/>
    <w:lvl w:ilvl="0">
      <w:start w:val="1"/>
      <w:numFmt w:val="decimal"/>
      <w:suff w:val="space"/>
      <w:lvlText w:val="%1."/>
      <w:lvlJc w:val="left"/>
    </w:lvl>
  </w:abstractNum>
  <w:abstractNum w:abstractNumId="8" w15:restartNumberingAfterBreak="0">
    <w:nsid w:val="5B4957B0"/>
    <w:multiLevelType w:val="multilevel"/>
    <w:tmpl w:val="530C5874"/>
    <w:lvl w:ilvl="0">
      <w:start w:val="1"/>
      <w:numFmt w:val="upperRoman"/>
      <w:pStyle w:val="level1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8"/>
  </w:num>
  <w:num w:numId="3">
    <w:abstractNumId w:val="0"/>
  </w:num>
  <w:num w:numId="4">
    <w:abstractNumId w:val="6"/>
  </w:num>
  <w:num w:numId="5">
    <w:abstractNumId w:val="5"/>
  </w:num>
  <w:num w:numId="6">
    <w:abstractNumId w:val="7"/>
  </w:num>
  <w:num w:numId="7">
    <w:abstractNumId w:val="1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drawingGridHorizontalSpacing w:val="11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C276FF4"/>
    <w:rsid w:val="00017F1D"/>
    <w:rsid w:val="00027BF4"/>
    <w:rsid w:val="00053555"/>
    <w:rsid w:val="000C7638"/>
    <w:rsid w:val="000F2D81"/>
    <w:rsid w:val="00140D04"/>
    <w:rsid w:val="001C6363"/>
    <w:rsid w:val="001D7F7A"/>
    <w:rsid w:val="001E3C03"/>
    <w:rsid w:val="002206F4"/>
    <w:rsid w:val="002571F6"/>
    <w:rsid w:val="002B161C"/>
    <w:rsid w:val="002B59FB"/>
    <w:rsid w:val="002C1156"/>
    <w:rsid w:val="002D3BBE"/>
    <w:rsid w:val="0031489D"/>
    <w:rsid w:val="003279D0"/>
    <w:rsid w:val="003603E3"/>
    <w:rsid w:val="003677D6"/>
    <w:rsid w:val="003D071C"/>
    <w:rsid w:val="003D5B7B"/>
    <w:rsid w:val="0044328D"/>
    <w:rsid w:val="004618FE"/>
    <w:rsid w:val="0048190E"/>
    <w:rsid w:val="0055484F"/>
    <w:rsid w:val="00555C83"/>
    <w:rsid w:val="00577C23"/>
    <w:rsid w:val="00592AB0"/>
    <w:rsid w:val="0059519A"/>
    <w:rsid w:val="005C0D4A"/>
    <w:rsid w:val="0064489F"/>
    <w:rsid w:val="0064530F"/>
    <w:rsid w:val="0068307E"/>
    <w:rsid w:val="006A0F3A"/>
    <w:rsid w:val="006A2C3C"/>
    <w:rsid w:val="006B6882"/>
    <w:rsid w:val="0070392E"/>
    <w:rsid w:val="007139D1"/>
    <w:rsid w:val="00713AE8"/>
    <w:rsid w:val="0072030A"/>
    <w:rsid w:val="00751A11"/>
    <w:rsid w:val="00762DB8"/>
    <w:rsid w:val="00783A2E"/>
    <w:rsid w:val="007A1B59"/>
    <w:rsid w:val="007B2133"/>
    <w:rsid w:val="007B6E08"/>
    <w:rsid w:val="007C7A6A"/>
    <w:rsid w:val="007E4CA3"/>
    <w:rsid w:val="007F50C4"/>
    <w:rsid w:val="008607E9"/>
    <w:rsid w:val="008A3A1C"/>
    <w:rsid w:val="008C48EB"/>
    <w:rsid w:val="008F37FA"/>
    <w:rsid w:val="00980FB6"/>
    <w:rsid w:val="00995775"/>
    <w:rsid w:val="00996C61"/>
    <w:rsid w:val="009C10C3"/>
    <w:rsid w:val="009C7600"/>
    <w:rsid w:val="00A13F8E"/>
    <w:rsid w:val="00A366BA"/>
    <w:rsid w:val="00A463DC"/>
    <w:rsid w:val="00A62E82"/>
    <w:rsid w:val="00A97216"/>
    <w:rsid w:val="00AC4583"/>
    <w:rsid w:val="00B1647C"/>
    <w:rsid w:val="00BC5A2C"/>
    <w:rsid w:val="00BC6D0C"/>
    <w:rsid w:val="00BD143C"/>
    <w:rsid w:val="00C377C7"/>
    <w:rsid w:val="00C74BFB"/>
    <w:rsid w:val="00C756C2"/>
    <w:rsid w:val="00CC7295"/>
    <w:rsid w:val="00CD1927"/>
    <w:rsid w:val="00CE2969"/>
    <w:rsid w:val="00CE6159"/>
    <w:rsid w:val="00CF02C6"/>
    <w:rsid w:val="00D219F8"/>
    <w:rsid w:val="00D33BBD"/>
    <w:rsid w:val="00D56DD0"/>
    <w:rsid w:val="00DC2F6C"/>
    <w:rsid w:val="00DC68FE"/>
    <w:rsid w:val="00E16291"/>
    <w:rsid w:val="00E81264"/>
    <w:rsid w:val="00E87414"/>
    <w:rsid w:val="00EF7763"/>
    <w:rsid w:val="00F3204D"/>
    <w:rsid w:val="00F374C9"/>
    <w:rsid w:val="00F50AFB"/>
    <w:rsid w:val="00F60D19"/>
    <w:rsid w:val="00F80F20"/>
    <w:rsid w:val="00F82759"/>
    <w:rsid w:val="00FB0C1E"/>
    <w:rsid w:val="00FC12E4"/>
    <w:rsid w:val="00FD344A"/>
    <w:rsid w:val="03C17B39"/>
    <w:rsid w:val="0758707D"/>
    <w:rsid w:val="0E212E9A"/>
    <w:rsid w:val="1027040D"/>
    <w:rsid w:val="1593020B"/>
    <w:rsid w:val="15F56A5B"/>
    <w:rsid w:val="19925B38"/>
    <w:rsid w:val="1AC04579"/>
    <w:rsid w:val="1B094B28"/>
    <w:rsid w:val="1C8E355F"/>
    <w:rsid w:val="214E70B1"/>
    <w:rsid w:val="22EC4FC1"/>
    <w:rsid w:val="239372EB"/>
    <w:rsid w:val="24CF1F41"/>
    <w:rsid w:val="25FB762A"/>
    <w:rsid w:val="26EF2570"/>
    <w:rsid w:val="27BA54BC"/>
    <w:rsid w:val="297D5E85"/>
    <w:rsid w:val="2FF90982"/>
    <w:rsid w:val="36A9351D"/>
    <w:rsid w:val="38454D4F"/>
    <w:rsid w:val="3BCB5A86"/>
    <w:rsid w:val="3DA16CAC"/>
    <w:rsid w:val="3E3E45AC"/>
    <w:rsid w:val="402D2E75"/>
    <w:rsid w:val="4A636E05"/>
    <w:rsid w:val="4B9F458A"/>
    <w:rsid w:val="4BAC4D74"/>
    <w:rsid w:val="4DC13B4B"/>
    <w:rsid w:val="4E324158"/>
    <w:rsid w:val="502E5A3E"/>
    <w:rsid w:val="50C40DD7"/>
    <w:rsid w:val="517C2D91"/>
    <w:rsid w:val="540B196F"/>
    <w:rsid w:val="552F4013"/>
    <w:rsid w:val="55586002"/>
    <w:rsid w:val="562C6868"/>
    <w:rsid w:val="5903494D"/>
    <w:rsid w:val="59D62729"/>
    <w:rsid w:val="5B0069DA"/>
    <w:rsid w:val="5B56175F"/>
    <w:rsid w:val="5E302094"/>
    <w:rsid w:val="5E614AB6"/>
    <w:rsid w:val="606C7D21"/>
    <w:rsid w:val="62B13DF7"/>
    <w:rsid w:val="688534D2"/>
    <w:rsid w:val="6AD3421F"/>
    <w:rsid w:val="6B8F7C38"/>
    <w:rsid w:val="6CE96C8E"/>
    <w:rsid w:val="6E45347A"/>
    <w:rsid w:val="723D2CFA"/>
    <w:rsid w:val="737C1488"/>
    <w:rsid w:val="75E450FA"/>
    <w:rsid w:val="76AE0046"/>
    <w:rsid w:val="78D6782E"/>
    <w:rsid w:val="7B08025D"/>
    <w:rsid w:val="7C276FF4"/>
    <w:rsid w:val="7F6D0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484C338"/>
  <w15:docId w15:val="{F82E3306-5937-4E4D-95FA-5401ADD83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489D"/>
    <w:pPr>
      <w:spacing w:after="200" w:line="276" w:lineRule="auto"/>
    </w:pPr>
    <w:rPr>
      <w:rFonts w:eastAsiaTheme="minorHAnsi" w:cstheme="minorBidi"/>
      <w:sz w:val="2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numPr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244061" w:themeColor="accent1" w:themeShade="80"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NormalWeb">
    <w:name w:val="Normal (Web)"/>
    <w:uiPriority w:val="99"/>
    <w:semiHidden/>
    <w:unhideWhenUsed/>
    <w:qFormat/>
    <w:pPr>
      <w:spacing w:beforeAutospacing="1" w:afterAutospacing="1"/>
    </w:pPr>
    <w:rPr>
      <w:sz w:val="24"/>
      <w:szCs w:val="24"/>
      <w:lang w:eastAsia="zh-CN"/>
    </w:rPr>
  </w:style>
  <w:style w:type="table" w:styleId="TableGrid">
    <w:name w:val="Table Grid"/>
    <w:basedOn w:val="TableNormal"/>
    <w:uiPriority w:val="59"/>
    <w:qFormat/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qFormat/>
    <w:pPr>
      <w:tabs>
        <w:tab w:val="right" w:leader="dot" w:pos="8820"/>
      </w:tabs>
      <w:spacing w:before="200" w:after="100"/>
      <w:ind w:left="720" w:hanging="720"/>
    </w:pPr>
    <w:rPr>
      <w:rFonts w:ascii="Tahoma" w:hAnsi="Tahoma"/>
      <w:sz w:val="22"/>
    </w:r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80"/>
    </w:pPr>
  </w:style>
  <w:style w:type="paragraph" w:styleId="TOC3">
    <w:name w:val="toc 3"/>
    <w:basedOn w:val="Normal"/>
    <w:next w:val="Normal"/>
    <w:uiPriority w:val="39"/>
    <w:unhideWhenUsed/>
    <w:qFormat/>
    <w:pPr>
      <w:spacing w:after="100"/>
      <w:ind w:left="560"/>
    </w:pPr>
  </w:style>
  <w:style w:type="character" w:customStyle="1" w:styleId="fontstyle01">
    <w:name w:val="fontstyle01"/>
    <w:basedOn w:val="DefaultParagraphFont"/>
    <w:qFormat/>
    <w:rPr>
      <w:rFonts w:ascii="Tahoma" w:hAnsi="Tahoma" w:cs="Tahoma" w:hint="default"/>
      <w:b/>
      <w:bCs/>
      <w:color w:val="000000"/>
      <w:sz w:val="22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Times New Roman" w:hAnsi="Times New Roman"/>
      <w:sz w:val="28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hAnsi="Times New Roman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before="120" w:after="120"/>
      <w:outlineLvl w:val="9"/>
    </w:pPr>
    <w:rPr>
      <w:rFonts w:ascii="Times New Roman" w:hAnsi="Times New Roman"/>
      <w:color w:val="auto"/>
      <w:sz w:val="32"/>
      <w:lang w:eastAsia="ja-JP"/>
    </w:rPr>
  </w:style>
  <w:style w:type="paragraph" w:styleId="ListParagraph">
    <w:name w:val="List Paragraph"/>
    <w:basedOn w:val="Normal"/>
    <w:uiPriority w:val="34"/>
    <w:qFormat/>
    <w:pPr>
      <w:spacing w:before="200" w:after="0"/>
      <w:ind w:left="720" w:hanging="720"/>
      <w:contextualSpacing/>
    </w:pPr>
    <w:rPr>
      <w:rFonts w:ascii="Tahoma" w:hAnsi="Tahoma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color w:val="244061" w:themeColor="accent1" w:themeShade="80"/>
      <w:sz w:val="26"/>
      <w:szCs w:val="24"/>
    </w:rPr>
  </w:style>
  <w:style w:type="paragraph" w:customStyle="1" w:styleId="level1">
    <w:name w:val="level1"/>
    <w:basedOn w:val="Heading1"/>
    <w:qFormat/>
    <w:rsid w:val="004618FE"/>
    <w:pPr>
      <w:numPr>
        <w:numId w:val="2"/>
      </w:numPr>
      <w:spacing w:before="240"/>
      <w:jc w:val="both"/>
    </w:pPr>
    <w:rPr>
      <w:rFonts w:ascii="Times New Roman" w:hAnsi="Times New Roman" w:cs="Times New Roman"/>
      <w:sz w:val="26"/>
      <w:szCs w:val="26"/>
    </w:rPr>
  </w:style>
  <w:style w:type="paragraph" w:customStyle="1" w:styleId="level2">
    <w:name w:val="level2"/>
    <w:basedOn w:val="Normal"/>
    <w:qFormat/>
    <w:rsid w:val="004618FE"/>
    <w:rPr>
      <w:rFonts w:eastAsia="SimSun" w:cs="Times New Roman"/>
      <w:b/>
      <w:bCs/>
      <w:color w:val="4F81BD"/>
      <w:sz w:val="25"/>
      <w:szCs w:val="25"/>
      <w:lang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4618FE"/>
    <w:pPr>
      <w:spacing w:before="240" w:line="259" w:lineRule="auto"/>
      <w:outlineLvl w:val="9"/>
    </w:pPr>
    <w:rPr>
      <w:b w:val="0"/>
      <w:bCs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9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8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1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43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31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98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6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8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60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9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1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0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6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2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5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2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4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9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4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80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8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4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9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7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3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4.png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footer" Target="footer4.xm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footer" Target="footer5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header" Target="header4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7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FPT\Nhapmonlaptrinh\12_PS26233_NguyenThiNhuY%20_Assignment_LTCB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C44DB37-4AB9-40DC-B842-D878E3EF2A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12_PS26233_NguyenThiNhuY _Assignment_LTCB.dotx</Template>
  <TotalTime>400</TotalTime>
  <Pages>1</Pages>
  <Words>496</Words>
  <Characters>2828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AAAA</dc:creator>
  <cp:lastModifiedBy>Yun G</cp:lastModifiedBy>
  <cp:revision>36</cp:revision>
  <dcterms:created xsi:type="dcterms:W3CDTF">2022-12-07T12:46:00Z</dcterms:created>
  <dcterms:modified xsi:type="dcterms:W3CDTF">2023-06-05T11:09:00Z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23C22EEC70BF4E5695C3C1DBB1812192</vt:lpwstr>
  </property>
  <property fmtid="{D5CDD505-2E9C-101B-9397-08002B2CF9AE}" pid="3" name="KSOProductBuildVer">
    <vt:lpwstr>1033-11.2.0.11380</vt:lpwstr>
  </property>
</Properties>
</file>